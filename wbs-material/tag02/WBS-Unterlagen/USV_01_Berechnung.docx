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02E7A" w14:textId="77777777" w:rsidR="00B861D4" w:rsidRPr="00B861D4" w:rsidRDefault="00B861D4" w:rsidP="00B861D4">
      <w:pPr>
        <w:spacing w:after="200" w:line="20" w:lineRule="atLeast"/>
        <w:rPr>
          <w:rFonts w:cstheme="minorHAnsi"/>
          <w:b/>
          <w:bCs/>
          <w:sz w:val="24"/>
          <w:szCs w:val="28"/>
        </w:rPr>
      </w:pPr>
    </w:p>
    <w:p w14:paraId="1A6954FB" w14:textId="25614E93" w:rsidR="00DE6E41" w:rsidRDefault="00DE6E41" w:rsidP="00DE6E41">
      <w:pPr>
        <w:pStyle w:val="Listenabsatz"/>
        <w:numPr>
          <w:ilvl w:val="0"/>
          <w:numId w:val="27"/>
        </w:numPr>
        <w:spacing w:after="200" w:line="20" w:lineRule="atLeast"/>
        <w:rPr>
          <w:rFonts w:cstheme="minorHAnsi"/>
          <w:b/>
          <w:bCs/>
          <w:sz w:val="24"/>
          <w:szCs w:val="28"/>
        </w:rPr>
      </w:pPr>
      <w:r w:rsidRPr="00FD2F3A">
        <w:rPr>
          <w:rFonts w:cstheme="minorHAnsi"/>
          <w:b/>
          <w:bCs/>
          <w:sz w:val="24"/>
          <w:szCs w:val="28"/>
        </w:rPr>
        <w:t xml:space="preserve">Der Server wird durch eine neue USV gegen Stromnetzausfall abgesichert, die zwei Batterien vom Typ Longlife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12V/25Ah</w:t>
      </w:r>
      <w:r w:rsidRPr="00FD2F3A">
        <w:rPr>
          <w:rFonts w:cstheme="minorHAnsi"/>
          <w:b/>
          <w:bCs/>
          <w:sz w:val="24"/>
          <w:szCs w:val="28"/>
        </w:rPr>
        <w:t xml:space="preserve"> enthält. Die Leistungsaufnahme des Servers beträgt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600 VA</w:t>
      </w:r>
      <w:r w:rsidRPr="00FD2F3A">
        <w:rPr>
          <w:rFonts w:cstheme="minorHAnsi"/>
          <w:b/>
          <w:bCs/>
          <w:sz w:val="24"/>
          <w:szCs w:val="28"/>
        </w:rPr>
        <w:t>.</w:t>
      </w:r>
    </w:p>
    <w:p w14:paraId="23D23CE4" w14:textId="77777777" w:rsidR="00DE6E41" w:rsidRDefault="00DE6E41" w:rsidP="00DE6E41">
      <w:pPr>
        <w:pStyle w:val="Listenabsatz"/>
        <w:spacing w:after="200" w:line="20" w:lineRule="atLeast"/>
        <w:ind w:left="360"/>
        <w:rPr>
          <w:rFonts w:cstheme="minorHAnsi"/>
          <w:b/>
          <w:bCs/>
          <w:sz w:val="24"/>
          <w:szCs w:val="28"/>
        </w:rPr>
      </w:pPr>
    </w:p>
    <w:p w14:paraId="1BB489D3" w14:textId="77777777" w:rsidR="00DE6E41" w:rsidRPr="00034BB0" w:rsidRDefault="00DE6E41" w:rsidP="00DE6E41">
      <w:pPr>
        <w:spacing w:line="20" w:lineRule="atLeast"/>
        <w:ind w:left="360"/>
        <w:rPr>
          <w:rFonts w:ascii="Calibri" w:hAnsi="Calibri" w:cs="Calibri"/>
          <w:b/>
          <w:bCs/>
          <w:u w:val="single"/>
        </w:rPr>
      </w:pPr>
      <w:r w:rsidRPr="00034BB0">
        <w:rPr>
          <w:rFonts w:ascii="Calibri" w:hAnsi="Calibri" w:cs="Calibri"/>
          <w:b/>
          <w:bCs/>
          <w:u w:val="single"/>
        </w:rPr>
        <w:t>Hinweis:</w:t>
      </w:r>
    </w:p>
    <w:p w14:paraId="78181361" w14:textId="77777777" w:rsidR="00DE6E41" w:rsidRPr="00DE6E41" w:rsidRDefault="00DE6E41" w:rsidP="00DE6E41">
      <w:pPr>
        <w:spacing w:line="20" w:lineRule="atLeast"/>
        <w:ind w:left="357"/>
        <w:rPr>
          <w:rFonts w:cstheme="minorHAnsi"/>
          <w:color w:val="000000"/>
          <w:spacing w:val="-2"/>
          <w:szCs w:val="24"/>
        </w:rPr>
      </w:pPr>
      <w:r w:rsidRPr="00DE6E41">
        <w:rPr>
          <w:rFonts w:cstheme="minorHAnsi"/>
          <w:color w:val="000000"/>
          <w:spacing w:val="-2"/>
          <w:szCs w:val="24"/>
        </w:rPr>
        <w:t xml:space="preserve">Bei Netzausfall sind die Batterien zu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100 %</w:t>
      </w:r>
      <w:r w:rsidRPr="00DE6E41">
        <w:rPr>
          <w:rFonts w:cstheme="minorHAnsi"/>
          <w:color w:val="000000"/>
          <w:spacing w:val="-2"/>
          <w:szCs w:val="24"/>
        </w:rPr>
        <w:t xml:space="preserve"> geladen.</w:t>
      </w:r>
    </w:p>
    <w:p w14:paraId="4EAC6520" w14:textId="77777777" w:rsidR="00DE6E41" w:rsidRPr="00DE6E41" w:rsidRDefault="00DE6E41" w:rsidP="00DE6E41">
      <w:pPr>
        <w:spacing w:line="20" w:lineRule="atLeast"/>
        <w:ind w:left="357"/>
        <w:rPr>
          <w:rFonts w:cstheme="minorHAnsi"/>
          <w:color w:val="000000"/>
          <w:spacing w:val="-2"/>
          <w:szCs w:val="24"/>
        </w:rPr>
      </w:pPr>
      <w:r w:rsidRPr="00DE6E41">
        <w:rPr>
          <w:rFonts w:cstheme="minorHAnsi"/>
          <w:color w:val="000000"/>
          <w:spacing w:val="-2"/>
          <w:szCs w:val="24"/>
        </w:rPr>
        <w:t>Verluste sind nicht zu berücksichtigen.</w:t>
      </w:r>
    </w:p>
    <w:p w14:paraId="55EDE61E" w14:textId="77777777" w:rsidR="00DE6E41" w:rsidRPr="00104552" w:rsidRDefault="00DE6E41" w:rsidP="00DE6E41">
      <w:pPr>
        <w:spacing w:line="20" w:lineRule="atLeast"/>
        <w:rPr>
          <w:rFonts w:asciiTheme="minorHAnsi" w:hAnsiTheme="minorHAnsi" w:cstheme="minorHAnsi"/>
          <w:szCs w:val="24"/>
        </w:rPr>
      </w:pPr>
    </w:p>
    <w:p w14:paraId="22A1EAF0" w14:textId="2D1F8DE8" w:rsidR="00DE6E41" w:rsidRDefault="00DE6E41" w:rsidP="00DE6E41">
      <w:pPr>
        <w:pStyle w:val="Listenabsatz"/>
        <w:numPr>
          <w:ilvl w:val="0"/>
          <w:numId w:val="28"/>
        </w:numPr>
        <w:shd w:val="clear" w:color="auto" w:fill="FFFFFF"/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  <w:r w:rsidRPr="00D7451D">
        <w:rPr>
          <w:rFonts w:cstheme="minorHAnsi"/>
          <w:color w:val="000000"/>
          <w:spacing w:val="-2"/>
          <w:szCs w:val="24"/>
        </w:rPr>
        <w:t>Ermitteln Sie, wie viele Minuten die USV den Server bei Netzausfall mit Strom versorgen kann. Der Rechenweg ist anzugeben.</w:t>
      </w:r>
    </w:p>
    <w:p w14:paraId="38BEAB17" w14:textId="77777777" w:rsidR="00DE6E41" w:rsidRPr="00D7451D" w:rsidRDefault="00DE6E41" w:rsidP="00DE6E41">
      <w:pPr>
        <w:pStyle w:val="Listenabsatz"/>
        <w:shd w:val="clear" w:color="auto" w:fill="FFFFFF"/>
        <w:tabs>
          <w:tab w:val="left" w:pos="9624"/>
        </w:tabs>
        <w:spacing w:line="20" w:lineRule="atLeast"/>
        <w:ind w:left="869"/>
        <w:rPr>
          <w:rFonts w:cstheme="minorHAnsi"/>
          <w:color w:val="000000"/>
          <w:spacing w:val="-2"/>
          <w:szCs w:val="24"/>
        </w:rPr>
      </w:pPr>
    </w:p>
    <w:p w14:paraId="05B66A26" w14:textId="65875C05" w:rsidR="00DE6E41" w:rsidRDefault="00DE6E41" w:rsidP="00DE6E41">
      <w:pPr>
        <w:pStyle w:val="Listenabsatz"/>
        <w:numPr>
          <w:ilvl w:val="0"/>
          <w:numId w:val="28"/>
        </w:numPr>
        <w:shd w:val="clear" w:color="auto" w:fill="FFFFFF"/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  <w:r w:rsidRPr="00D7451D">
        <w:rPr>
          <w:rFonts w:cstheme="minorHAnsi"/>
          <w:color w:val="000000"/>
          <w:spacing w:val="-2"/>
          <w:szCs w:val="24"/>
        </w:rPr>
        <w:t>Die alte USV soll vorschriftsmäßig entsorgt werden.</w:t>
      </w:r>
      <w:r w:rsidRPr="00D7451D">
        <w:rPr>
          <w:rFonts w:cstheme="minorHAnsi"/>
          <w:color w:val="000000"/>
          <w:spacing w:val="-2"/>
          <w:szCs w:val="24"/>
        </w:rPr>
        <w:br/>
        <w:t xml:space="preserve">Nennen Sie zwei Wege der Entsorgung, welche die Elektronik-Schrott-Verordnung in diesem Fall vorschreibt. </w:t>
      </w:r>
    </w:p>
    <w:p w14:paraId="52306A20" w14:textId="77777777" w:rsidR="00DE6E41" w:rsidRPr="00DE6E41" w:rsidRDefault="00DE6E41" w:rsidP="00DE6E41">
      <w:pPr>
        <w:pStyle w:val="Listenabsatz"/>
        <w:rPr>
          <w:rFonts w:cstheme="minorHAnsi"/>
          <w:color w:val="000000"/>
          <w:spacing w:val="-2"/>
          <w:szCs w:val="24"/>
        </w:rPr>
      </w:pPr>
    </w:p>
    <w:tbl>
      <w:tblPr>
        <w:tblStyle w:val="Tabellenraster"/>
        <w:tblW w:w="0" w:type="auto"/>
        <w:tblInd w:w="509" w:type="dxa"/>
        <w:tblLook w:val="04A0" w:firstRow="1" w:lastRow="0" w:firstColumn="1" w:lastColumn="0" w:noHBand="0" w:noVBand="1"/>
      </w:tblPr>
      <w:tblGrid>
        <w:gridCol w:w="7701"/>
      </w:tblGrid>
      <w:tr w:rsidR="00DE6E41" w14:paraId="0F6FC622" w14:textId="77777777" w:rsidTr="00DE6E41">
        <w:tc>
          <w:tcPr>
            <w:tcW w:w="8210" w:type="dxa"/>
          </w:tcPr>
          <w:p w14:paraId="74B86B8A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14378D8C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E1126B3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652107D1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EE73E62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31586978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F521A5F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6B4F5A6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8445888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7B8C7798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461DEBB8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74B20986" w14:textId="77777777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2E111AD" w14:textId="04E8DEA5" w:rsidR="00DE6E41" w:rsidRDefault="00DE6E41" w:rsidP="00DE6E41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</w:tc>
      </w:tr>
    </w:tbl>
    <w:p w14:paraId="01DB3943" w14:textId="77777777" w:rsidR="00DE6E41" w:rsidRDefault="00DE6E41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71D39AD4" w14:textId="77777777" w:rsidR="00B861D4" w:rsidRDefault="00B861D4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1AA990E8" w14:textId="77777777" w:rsidR="00B861D4" w:rsidRDefault="00B861D4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18F0E7B5" w14:textId="77777777" w:rsidR="00B861D4" w:rsidRDefault="00B861D4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2BDD201B" w14:textId="77777777" w:rsidR="00B861D4" w:rsidRDefault="00B861D4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00D32205" w14:textId="77777777" w:rsidR="00B861D4" w:rsidRDefault="00B861D4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5099572E" w14:textId="77777777" w:rsidR="00B861D4" w:rsidRDefault="00B861D4" w:rsidP="00B861D4">
      <w:pPr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25823178" w14:textId="77777777" w:rsidR="00DE6E41" w:rsidRDefault="00DE6E41" w:rsidP="00DE6E41">
      <w:pPr>
        <w:tabs>
          <w:tab w:val="left" w:pos="9624"/>
        </w:tabs>
        <w:spacing w:after="200" w:line="20" w:lineRule="atLeast"/>
        <w:ind w:left="509"/>
        <w:rPr>
          <w:rFonts w:cstheme="minorHAnsi"/>
          <w:color w:val="000000"/>
          <w:spacing w:val="-2"/>
          <w:szCs w:val="24"/>
        </w:rPr>
      </w:pPr>
    </w:p>
    <w:p w14:paraId="7D1F13C8" w14:textId="77777777" w:rsidR="00FD3143" w:rsidRPr="009A6CEF" w:rsidRDefault="00FD3143" w:rsidP="00FD3143">
      <w:pPr>
        <w:pStyle w:val="Listenabsatz"/>
        <w:numPr>
          <w:ilvl w:val="0"/>
          <w:numId w:val="27"/>
        </w:numPr>
        <w:spacing w:after="200" w:line="20" w:lineRule="atLeast"/>
        <w:rPr>
          <w:rFonts w:eastAsia="Calibri"/>
          <w:b/>
          <w:bCs/>
          <w:color w:val="000000"/>
          <w:spacing w:val="-1"/>
          <w:szCs w:val="24"/>
        </w:rPr>
      </w:pPr>
      <w:r w:rsidRPr="00FD3143">
        <w:rPr>
          <w:rFonts w:cstheme="minorHAnsi"/>
          <w:b/>
          <w:bCs/>
          <w:sz w:val="24"/>
          <w:szCs w:val="28"/>
        </w:rPr>
        <w:t>Das Speichersystem soll von der vorhandenen USV-Anlage mit Strom versorgt werden.</w:t>
      </w:r>
      <w:r w:rsidRPr="009A6CEF">
        <w:rPr>
          <w:rFonts w:eastAsia="Calibri"/>
          <w:b/>
          <w:bCs/>
          <w:color w:val="000000"/>
          <w:spacing w:val="-1"/>
          <w:sz w:val="24"/>
          <w:szCs w:val="28"/>
        </w:rPr>
        <w:t xml:space="preserve"> </w:t>
      </w:r>
      <w:r w:rsidRPr="009A6CEF">
        <w:rPr>
          <w:rFonts w:eastAsia="Calibri"/>
          <w:b/>
          <w:bCs/>
          <w:color w:val="000000"/>
          <w:spacing w:val="-1"/>
          <w:szCs w:val="24"/>
        </w:rPr>
        <w:br/>
      </w:r>
    </w:p>
    <w:p w14:paraId="2C46E6C1" w14:textId="77777777" w:rsidR="00FD3143" w:rsidRPr="009A6CEF" w:rsidRDefault="00FD3143" w:rsidP="00FD3143">
      <w:pPr>
        <w:pStyle w:val="Listenabsatz"/>
        <w:numPr>
          <w:ilvl w:val="0"/>
          <w:numId w:val="30"/>
        </w:num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  <w:r w:rsidRPr="009A6CEF">
        <w:rPr>
          <w:rFonts w:eastAsia="Calibri"/>
          <w:color w:val="000000"/>
          <w:spacing w:val="-1"/>
          <w:szCs w:val="24"/>
        </w:rPr>
        <w:t xml:space="preserve">Die aktuelle Überbrückungszeit der USV bei Stromausfall beträgt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45 Minuten</w:t>
      </w:r>
      <w:r w:rsidRPr="009A6CEF">
        <w:rPr>
          <w:rFonts w:eastAsia="Calibri"/>
          <w:color w:val="000000"/>
          <w:spacing w:val="-1"/>
          <w:szCs w:val="24"/>
        </w:rPr>
        <w:t xml:space="preserve"> und soll sich durch den Anschluss des Speichersystems nicht verringern. </w:t>
      </w:r>
    </w:p>
    <w:p w14:paraId="370F40C6" w14:textId="77777777" w:rsidR="00FD3143" w:rsidRPr="009A6CEF" w:rsidRDefault="00FD3143" w:rsidP="00FD3143">
      <w:pPr>
        <w:pStyle w:val="Listenabsatz"/>
        <w:numPr>
          <w:ilvl w:val="0"/>
          <w:numId w:val="30"/>
        </w:num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  <w:r w:rsidRPr="009A6CEF">
        <w:rPr>
          <w:rFonts w:eastAsia="Calibri"/>
          <w:color w:val="000000"/>
          <w:spacing w:val="-1"/>
          <w:szCs w:val="24"/>
        </w:rPr>
        <w:t xml:space="preserve">Die Leistungsaufnahme des Speichersystems beträgt laut Hersteller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560 Watt</w:t>
      </w:r>
      <w:r w:rsidRPr="009A6CEF">
        <w:rPr>
          <w:rFonts w:eastAsia="Calibri"/>
          <w:color w:val="000000"/>
          <w:spacing w:val="-1"/>
          <w:szCs w:val="24"/>
        </w:rPr>
        <w:t xml:space="preserve">. </w:t>
      </w:r>
    </w:p>
    <w:p w14:paraId="5F34AA6B" w14:textId="77777777" w:rsidR="00FD3143" w:rsidRPr="009A6CEF" w:rsidRDefault="00FD3143" w:rsidP="00FD3143">
      <w:pPr>
        <w:pStyle w:val="Listenabsatz"/>
        <w:numPr>
          <w:ilvl w:val="0"/>
          <w:numId w:val="30"/>
        </w:numPr>
        <w:shd w:val="clear" w:color="auto" w:fill="FFFFFF"/>
        <w:spacing w:after="200"/>
        <w:ind w:right="1208"/>
        <w:rPr>
          <w:rFonts w:eastAsia="Calibri"/>
          <w:color w:val="000000"/>
          <w:spacing w:val="-1"/>
          <w:szCs w:val="24"/>
        </w:rPr>
      </w:pPr>
      <w:r w:rsidRPr="009A6CEF">
        <w:rPr>
          <w:rFonts w:eastAsia="Calibri"/>
          <w:color w:val="000000"/>
          <w:spacing w:val="-1"/>
          <w:szCs w:val="24"/>
        </w:rPr>
        <w:t xml:space="preserve">Die USV-Anlage kann noch mit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sechs</w:t>
      </w:r>
      <w:r w:rsidRPr="009A6CEF">
        <w:rPr>
          <w:rFonts w:eastAsia="Calibri"/>
          <w:color w:val="000000"/>
          <w:spacing w:val="-1"/>
          <w:szCs w:val="24"/>
        </w:rPr>
        <w:t xml:space="preserve"> weiteren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12 Volt</w:t>
      </w:r>
      <w:r w:rsidRPr="00010CAB">
        <w:rPr>
          <w:rFonts w:eastAsia="Calibri"/>
          <w:color w:val="5B9BD5" w:themeColor="accent1"/>
          <w:spacing w:val="-1"/>
          <w:szCs w:val="24"/>
        </w:rPr>
        <w:t xml:space="preserve"> </w:t>
      </w:r>
      <w:r w:rsidRPr="009A6CEF">
        <w:rPr>
          <w:rFonts w:eastAsia="Calibri"/>
          <w:color w:val="000000"/>
          <w:spacing w:val="-1"/>
          <w:szCs w:val="24"/>
        </w:rPr>
        <w:t xml:space="preserve">Akkus mit einer Kapazität von jeweils </w:t>
      </w:r>
      <w:r w:rsidRPr="00010CAB">
        <w:rPr>
          <w:rFonts w:eastAsia="Calibri"/>
          <w:b/>
          <w:bCs/>
          <w:i/>
          <w:iCs/>
          <w:color w:val="5B9BD5" w:themeColor="accent1"/>
          <w:spacing w:val="-1"/>
          <w:szCs w:val="24"/>
        </w:rPr>
        <w:t>14 Ah</w:t>
      </w:r>
      <w:r w:rsidRPr="00010CAB">
        <w:rPr>
          <w:rFonts w:eastAsia="Calibri"/>
          <w:color w:val="5B9BD5" w:themeColor="accent1"/>
          <w:spacing w:val="-1"/>
          <w:szCs w:val="24"/>
        </w:rPr>
        <w:t xml:space="preserve"> </w:t>
      </w:r>
      <w:r w:rsidRPr="009A6CEF">
        <w:rPr>
          <w:rFonts w:eastAsia="Calibri"/>
          <w:color w:val="000000"/>
          <w:spacing w:val="-1"/>
          <w:szCs w:val="24"/>
        </w:rPr>
        <w:t xml:space="preserve">erweitert werden. </w:t>
      </w:r>
    </w:p>
    <w:p w14:paraId="027AB772" w14:textId="77777777" w:rsidR="00FD3143" w:rsidRPr="009A6CEF" w:rsidRDefault="00FD3143" w:rsidP="00FD3143">
      <w:pPr>
        <w:shd w:val="clear" w:color="auto" w:fill="FFFFFF"/>
        <w:ind w:left="2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38DC4B75" w14:textId="77777777" w:rsidR="00FD3143" w:rsidRDefault="00FD3143" w:rsidP="00FD3143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  <w:r w:rsidRPr="009A6CEF">
        <w:rPr>
          <w:rFonts w:asciiTheme="minorHAnsi" w:eastAsia="Calibri" w:hAnsiTheme="minorHAnsi"/>
          <w:color w:val="000000"/>
          <w:spacing w:val="-1"/>
          <w:szCs w:val="24"/>
        </w:rPr>
        <w:t>Ermitteln Sie die Anzahl nachzurüstender Akkus</w:t>
      </w:r>
      <w:r>
        <w:rPr>
          <w:rFonts w:asciiTheme="minorHAnsi" w:eastAsia="Calibri" w:hAnsiTheme="minorHAnsi"/>
          <w:color w:val="000000"/>
          <w:spacing w:val="-1"/>
          <w:szCs w:val="24"/>
        </w:rPr>
        <w:t>. D</w:t>
      </w:r>
      <w:r w:rsidRPr="009A6CEF">
        <w:rPr>
          <w:rFonts w:asciiTheme="minorHAnsi" w:eastAsia="Calibri" w:hAnsiTheme="minorHAnsi"/>
          <w:color w:val="000000"/>
          <w:spacing w:val="-1"/>
          <w:szCs w:val="24"/>
        </w:rPr>
        <w:t>er Rechenweg muss nachvollziehbar sein</w:t>
      </w:r>
      <w:r>
        <w:rPr>
          <w:rFonts w:asciiTheme="minorHAnsi" w:eastAsia="Calibri" w:hAnsiTheme="minorHAnsi"/>
          <w:color w:val="000000"/>
          <w:spacing w:val="-1"/>
          <w:szCs w:val="24"/>
        </w:rPr>
        <w:t>!</w:t>
      </w:r>
    </w:p>
    <w:p w14:paraId="28002C83" w14:textId="77777777" w:rsidR="00010CAB" w:rsidRDefault="00010CAB" w:rsidP="00FD3143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209504C2" w14:textId="77777777" w:rsidR="00010CAB" w:rsidRDefault="00010CAB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  <w:r w:rsidRPr="009A6CEF">
        <w:rPr>
          <w:rFonts w:asciiTheme="minorHAnsi" w:eastAsia="Calibri" w:hAnsiTheme="minorHAnsi"/>
          <w:color w:val="000000"/>
          <w:spacing w:val="-1"/>
          <w:szCs w:val="24"/>
        </w:rPr>
        <w:t xml:space="preserve">Formel zur Berechnung der Überbrückungszeit einer USV bei </w:t>
      </w:r>
    </w:p>
    <w:p w14:paraId="0FE44C17" w14:textId="77777777" w:rsidR="00010CAB" w:rsidRDefault="00010CAB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  <w:r w:rsidRPr="009A6CEF">
        <w:rPr>
          <w:rFonts w:asciiTheme="minorHAnsi" w:eastAsia="Calibri" w:hAnsiTheme="minorHAnsi"/>
          <w:color w:val="000000"/>
          <w:spacing w:val="-1"/>
          <w:szCs w:val="24"/>
        </w:rPr>
        <w:t>Stromunterbrechung:</w:t>
      </w:r>
    </w:p>
    <w:p w14:paraId="4447B804" w14:textId="77777777" w:rsidR="00010CAB" w:rsidRPr="009A6CEF" w:rsidRDefault="00010CAB" w:rsidP="00010CAB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p w14:paraId="0E6B4AFF" w14:textId="77777777" w:rsidR="00010CAB" w:rsidRPr="007D7A07" w:rsidRDefault="00010CAB" w:rsidP="00010CAB">
      <w:pPr>
        <w:shd w:val="clear" w:color="auto" w:fill="FFFFFF"/>
        <w:ind w:left="775" w:right="1208"/>
        <w:rPr>
          <w:rFonts w:asciiTheme="minorHAnsi" w:eastAsia="Calibri" w:hAnsiTheme="minorHAnsi"/>
          <w:b/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eastAsia="Calibri" w:hAnsi="Cambria Math"/>
              <w:sz w:val="16"/>
              <w:szCs w:val="16"/>
            </w:rPr>
            <m:t>Überbrückungszeit=</m:t>
          </m:r>
          <m:f>
            <m:fPr>
              <m:ctrlPr>
                <w:rPr>
                  <w:rFonts w:ascii="Cambria Math" w:eastAsia="Calibri" w:hAnsi="Cambria Math"/>
                  <w:b/>
                  <w:i/>
                  <w:sz w:val="16"/>
                  <w:szCs w:val="1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/>
                  <w:sz w:val="16"/>
                  <w:szCs w:val="16"/>
                </w:rPr>
                <m:t>Anzahl Akkupacks×Kapazität je Akkupack×Spannung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/>
                  <w:sz w:val="16"/>
                  <w:szCs w:val="16"/>
                </w:rPr>
                <m:t>Belastungsleistung</m:t>
              </m:r>
            </m:den>
          </m:f>
        </m:oMath>
      </m:oMathPara>
    </w:p>
    <w:p w14:paraId="24886B9C" w14:textId="77777777" w:rsidR="00010CAB" w:rsidRPr="009A6CEF" w:rsidRDefault="00010CAB" w:rsidP="00FD3143">
      <w:pPr>
        <w:shd w:val="clear" w:color="auto" w:fill="FFFFFF"/>
        <w:ind w:left="357" w:right="1208"/>
        <w:rPr>
          <w:rFonts w:asciiTheme="minorHAnsi" w:eastAsia="Calibri" w:hAnsiTheme="minorHAnsi"/>
          <w:color w:val="000000"/>
          <w:spacing w:val="-1"/>
          <w:szCs w:val="24"/>
        </w:rPr>
      </w:pPr>
    </w:p>
    <w:tbl>
      <w:tblPr>
        <w:tblStyle w:val="Tabellenraster"/>
        <w:tblW w:w="7577" w:type="dxa"/>
        <w:tblInd w:w="595" w:type="dxa"/>
        <w:tblLook w:val="04A0" w:firstRow="1" w:lastRow="0" w:firstColumn="1" w:lastColumn="0" w:noHBand="0" w:noVBand="1"/>
      </w:tblPr>
      <w:tblGrid>
        <w:gridCol w:w="7577"/>
      </w:tblGrid>
      <w:tr w:rsidR="00010CAB" w14:paraId="185CB1E4" w14:textId="77777777" w:rsidTr="00010CAB">
        <w:trPr>
          <w:trHeight w:val="449"/>
        </w:trPr>
        <w:tc>
          <w:tcPr>
            <w:tcW w:w="7577" w:type="dxa"/>
          </w:tcPr>
          <w:p w14:paraId="1D031909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3F005643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3A45C1A4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43A98D9D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ED52CEC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2FC2E6A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5EE76355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76AF042A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2F44E7C1" w14:textId="77777777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  <w:p w14:paraId="0D949675" w14:textId="333FBD10" w:rsidR="00010CAB" w:rsidRDefault="00010CAB" w:rsidP="00010CAB">
            <w:pPr>
              <w:tabs>
                <w:tab w:val="left" w:pos="9624"/>
              </w:tabs>
              <w:spacing w:after="200" w:line="20" w:lineRule="atLeast"/>
              <w:rPr>
                <w:rFonts w:cstheme="minorHAnsi"/>
                <w:color w:val="000000"/>
                <w:spacing w:val="-2"/>
                <w:szCs w:val="24"/>
              </w:rPr>
            </w:pPr>
          </w:p>
        </w:tc>
      </w:tr>
    </w:tbl>
    <w:p w14:paraId="2806DD00" w14:textId="77777777" w:rsidR="00DE6E41" w:rsidRPr="00DE6E41" w:rsidRDefault="00DE6E41" w:rsidP="00010CAB">
      <w:pPr>
        <w:shd w:val="clear" w:color="auto" w:fill="FFFFFF"/>
        <w:tabs>
          <w:tab w:val="left" w:pos="9624"/>
        </w:tabs>
        <w:spacing w:after="200" w:line="20" w:lineRule="atLeast"/>
        <w:rPr>
          <w:rFonts w:cstheme="minorHAnsi"/>
          <w:color w:val="000000"/>
          <w:spacing w:val="-2"/>
          <w:szCs w:val="24"/>
        </w:rPr>
      </w:pPr>
    </w:p>
    <w:p w14:paraId="1F7E8D53" w14:textId="77777777" w:rsidR="0059544C" w:rsidRPr="00256130" w:rsidRDefault="0059544C" w:rsidP="00256130">
      <w:pPr>
        <w:spacing w:line="20" w:lineRule="atLeast"/>
        <w:rPr>
          <w:rFonts w:cstheme="minorHAnsi"/>
          <w:b/>
          <w:bCs/>
          <w:sz w:val="24"/>
          <w:szCs w:val="24"/>
        </w:rPr>
      </w:pPr>
    </w:p>
    <w:p w14:paraId="67CA08CE" w14:textId="1D5455CB" w:rsidR="00107491" w:rsidRDefault="00107491">
      <w:pPr>
        <w:rPr>
          <w:color w:val="00204B"/>
          <w:sz w:val="28"/>
          <w:szCs w:val="28"/>
        </w:rPr>
      </w:pPr>
    </w:p>
    <w:p w14:paraId="47664585" w14:textId="77777777" w:rsidR="009D6934" w:rsidRDefault="009D6934" w:rsidP="007E4CB0">
      <w:pPr>
        <w:spacing w:before="480" w:after="360"/>
        <w:rPr>
          <w:color w:val="00204B"/>
          <w:sz w:val="28"/>
          <w:szCs w:val="28"/>
        </w:rPr>
      </w:pPr>
    </w:p>
    <w:p w14:paraId="4299E5E3" w14:textId="6BA948FE" w:rsidR="00030171" w:rsidRDefault="00030171" w:rsidP="007E4CB0">
      <w:pPr>
        <w:spacing w:before="480" w:after="360"/>
        <w:rPr>
          <w:color w:val="00204B"/>
          <w:sz w:val="28"/>
          <w:szCs w:val="28"/>
        </w:rPr>
      </w:pPr>
    </w:p>
    <w:p w14:paraId="155A2012" w14:textId="64CB0908" w:rsidR="00B576BA" w:rsidRPr="00B576BA" w:rsidRDefault="00B576BA" w:rsidP="00B576BA">
      <w:pPr>
        <w:tabs>
          <w:tab w:val="left" w:pos="2117"/>
        </w:tabs>
        <w:rPr>
          <w:sz w:val="16"/>
          <w:szCs w:val="16"/>
        </w:rPr>
      </w:pPr>
    </w:p>
    <w:sectPr w:rsidR="00B576BA" w:rsidRPr="00B576BA" w:rsidSect="00C843C2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8" w:right="2268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4BBA3" w14:textId="77777777" w:rsidR="00C843C2" w:rsidRDefault="00C843C2" w:rsidP="00422628">
      <w:r>
        <w:separator/>
      </w:r>
    </w:p>
  </w:endnote>
  <w:endnote w:type="continuationSeparator" w:id="0">
    <w:p w14:paraId="37EEAF57" w14:textId="77777777" w:rsidR="00C843C2" w:rsidRDefault="00C843C2" w:rsidP="00422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9A85A" w14:textId="4C7EEB44" w:rsidR="00D4556F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C146F63" wp14:editId="77020114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7" name="Gruppieren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18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AFDD1" w14:textId="4432A75A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7709A4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4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7709A4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4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5CD7F5BE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3FB6A6A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F2E5008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6EC10F7B" w14:textId="77777777" w:rsidR="00266679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F7BD3F2" w14:textId="77777777" w:rsidR="00266679" w:rsidRPr="00DC1F56" w:rsidRDefault="00266679" w:rsidP="00266679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9" name="Gruppieren 19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0" name="Grafik 20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Ellipse 21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C146F63" id="Gruppieren 17" o:spid="_x0000_s1026" style="position:absolute;margin-left:-22.15pt;margin-top:-51.55pt;width:513.75pt;height:62.25pt;z-index:251683840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0AAAFDD1" w14:textId="4432A75A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7709A4">
                        <w:rPr>
                          <w:rFonts w:eastAsia="Calibri"/>
                          <w:noProof/>
                          <w:color w:val="00204B"/>
                        </w:rPr>
                        <w:t>4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7709A4">
                        <w:rPr>
                          <w:rFonts w:eastAsia="Calibri"/>
                          <w:noProof/>
                          <w:color w:val="00204B"/>
                        </w:rPr>
                        <w:t>4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5CD7F5BE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3FB6A6A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F2E5008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6EC10F7B" w14:textId="77777777" w:rsidR="00266679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F7BD3F2" w14:textId="77777777" w:rsidR="00266679" w:rsidRPr="00DC1F56" w:rsidRDefault="00266679" w:rsidP="00266679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9" o:spid="_x0000_s1028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0" o:spid="_x0000_s1029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">
                  <v:imagedata r:id="rId2" o:title="icon_bearbeiten" croptop="-12207f" cropbottom="-12207f" cropleft="-12207f" cropright="-12207f" grayscale="t"/>
                </v:shape>
                <v:oval id="Ellipse 21" o:spid="_x0000_s1030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5E72" w14:textId="79D61AFD" w:rsidR="00ED7D02" w:rsidRDefault="00266679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25D663C2" wp14:editId="310FA2A9">
              <wp:simplePos x="0" y="0"/>
              <wp:positionH relativeFrom="column">
                <wp:posOffset>-281305</wp:posOffset>
              </wp:positionH>
              <wp:positionV relativeFrom="paragraph">
                <wp:posOffset>-654685</wp:posOffset>
              </wp:positionV>
              <wp:extent cx="6524625" cy="790575"/>
              <wp:effectExtent l="0" t="0" r="9525" b="0"/>
              <wp:wrapNone/>
              <wp:docPr id="16" name="Gruppieren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4625" cy="790575"/>
                        <a:chOff x="0" y="0"/>
                        <a:chExt cx="6524625" cy="790575"/>
                      </a:xfrm>
                    </wpg:grpSpPr>
                    <wps:wsp>
                      <wps:cNvPr id="24" name="Textfeld 2"/>
                      <wps:cNvSpPr txBox="1">
                        <a:spLocks noChangeArrowheads="1"/>
                      </wps:cNvSpPr>
                      <wps:spPr bwMode="auto">
                        <a:xfrm>
                          <a:off x="0" y="180975"/>
                          <a:ext cx="65246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9C40" w14:textId="41A625C1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>© WBS TRAINING AG</w:t>
                            </w:r>
                            <w:r>
                              <w:rPr>
                                <w:rFonts w:eastAsia="Calibri"/>
                                <w:color w:val="00204B"/>
                              </w:rPr>
                              <w:t xml:space="preserve">                                                                                                                  S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eite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PAGE 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7709A4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1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t xml:space="preserve"> | 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begin"/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instrText>NUMPAGES  \* Arabic  \* MERGEFORMAT</w:instrTex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separate"/>
                            </w:r>
                            <w:r w:rsidR="007709A4">
                              <w:rPr>
                                <w:rFonts w:eastAsia="Calibri"/>
                                <w:noProof/>
                                <w:color w:val="00204B"/>
                              </w:rPr>
                              <w:t>4</w:t>
                            </w:r>
                            <w:r w:rsidRPr="00D3311C">
                              <w:rPr>
                                <w:rFonts w:eastAsia="Calibri"/>
                                <w:color w:val="00204B"/>
                              </w:rPr>
                              <w:fldChar w:fldCharType="end"/>
                            </w:r>
                          </w:p>
                          <w:p w14:paraId="37583990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4EA51BE2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2F2B8D63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34DBD21A" w14:textId="77777777" w:rsidR="00E47812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  <w:p w14:paraId="7017FFB1" w14:textId="77777777" w:rsidR="00E47812" w:rsidRPr="00DC1F56" w:rsidRDefault="00E47812" w:rsidP="00E47812">
                            <w:pPr>
                              <w:pStyle w:val="Fuzeile"/>
                              <w:spacing w:before="120"/>
                              <w:jc w:val="center"/>
                              <w:rPr>
                                <w:rFonts w:eastAsia="Calibri"/>
                                <w:color w:val="00204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5" name="Gruppieren 15"/>
                      <wpg:cNvGrpSpPr/>
                      <wpg:grpSpPr>
                        <a:xfrm>
                          <a:off x="2990850" y="0"/>
                          <a:ext cx="790575" cy="790575"/>
                          <a:chOff x="0" y="0"/>
                          <a:chExt cx="790575" cy="790575"/>
                        </a:xfrm>
                      </wpg:grpSpPr>
                      <pic:pic xmlns:pic="http://schemas.openxmlformats.org/drawingml/2006/picture">
                        <pic:nvPicPr>
                          <pic:cNvPr id="27" name="Grafik 27" descr="C:\Users\nadin.haertwig\Desktop\icon_bearbeit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627" t="-18627" r="-18627" b="-18627"/>
                          <a:stretch/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" name="Ellipse 28"/>
                        <wps:cNvSpPr/>
                        <wps:spPr>
                          <a:xfrm>
                            <a:off x="133350" y="161925"/>
                            <a:ext cx="487947" cy="487947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5D663C2" id="Gruppieren 16" o:spid="_x0000_s1031" style="position:absolute;margin-left:-22.15pt;margin-top:-51.55pt;width:513.75pt;height:62.25pt;z-index:251681792" coordsize="65246,79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Ao8&#10;P3hwYWNrZXQgZW5kPSJ3Ij8+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32" type="#_x0000_t202" style="position:absolute;top:1809;width:65246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<v:textbox>
                  <w:txbxContent>
                    <w:p w14:paraId="68559C40" w14:textId="41A625C1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  <w:r w:rsidRPr="00D3311C">
                        <w:rPr>
                          <w:rFonts w:eastAsia="Calibri"/>
                          <w:color w:val="00204B"/>
                        </w:rPr>
                        <w:t>© WBS TRAINING AG</w:t>
                      </w:r>
                      <w:r>
                        <w:rPr>
                          <w:rFonts w:eastAsia="Calibri"/>
                          <w:color w:val="00204B"/>
                        </w:rPr>
                        <w:t xml:space="preserve">                                                                                                                  S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eite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PAGE 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7709A4">
                        <w:rPr>
                          <w:rFonts w:eastAsia="Calibri"/>
                          <w:noProof/>
                          <w:color w:val="00204B"/>
                        </w:rPr>
                        <w:t>1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t xml:space="preserve"> | 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begin"/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instrText>NUMPAGES  \* Arabic  \* MERGEFORMAT</w:instrTex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separate"/>
                      </w:r>
                      <w:r w:rsidR="007709A4">
                        <w:rPr>
                          <w:rFonts w:eastAsia="Calibri"/>
                          <w:noProof/>
                          <w:color w:val="00204B"/>
                        </w:rPr>
                        <w:t>4</w:t>
                      </w:r>
                      <w:r w:rsidRPr="00D3311C">
                        <w:rPr>
                          <w:rFonts w:eastAsia="Calibri"/>
                          <w:color w:val="00204B"/>
                        </w:rPr>
                        <w:fldChar w:fldCharType="end"/>
                      </w:r>
                    </w:p>
                    <w:p w14:paraId="37583990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4EA51BE2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2F2B8D63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34DBD21A" w14:textId="77777777" w:rsidR="00E47812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  <w:p w14:paraId="7017FFB1" w14:textId="77777777" w:rsidR="00E47812" w:rsidRPr="00DC1F56" w:rsidRDefault="00E47812" w:rsidP="00E47812">
                      <w:pPr>
                        <w:pStyle w:val="Fuzeile"/>
                        <w:spacing w:before="120"/>
                        <w:jc w:val="center"/>
                        <w:rPr>
                          <w:rFonts w:eastAsia="Calibri"/>
                          <w:color w:val="00204B"/>
                        </w:rPr>
                      </w:pPr>
                    </w:p>
                  </w:txbxContent>
                </v:textbox>
              </v:shape>
              <v:group id="Gruppieren 15" o:spid="_x0000_s1033" style="position:absolute;left:29908;width:7906;height:7905" coordsize="7905,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7" o:spid="_x0000_s1034" type="#_x0000_t75" style="position:absolute;width:7905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">
                  <v:imagedata r:id="rId2" o:title="icon_bearbeiten" croptop="-12207f" cropbottom="-12207f" cropleft="-12207f" cropright="-12207f" grayscale="t"/>
                </v:shape>
                <v:oval id="Ellipse 28" o:spid="_x0000_s1035" style="position:absolute;left:1333;top:1619;width:4879;height:4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" filled="f" strokecolor="#747070 [1614]" strokeweight="1pt">
                  <v:stroke joinstyle="miter"/>
                </v:oval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8F883" w14:textId="77777777" w:rsidR="00C843C2" w:rsidRDefault="00C843C2" w:rsidP="00422628">
      <w:r>
        <w:separator/>
      </w:r>
    </w:p>
  </w:footnote>
  <w:footnote w:type="continuationSeparator" w:id="0">
    <w:p w14:paraId="0750E85E" w14:textId="77777777" w:rsidR="00C843C2" w:rsidRDefault="00C843C2" w:rsidP="00422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230C8" w14:textId="6AFAA1E7" w:rsidR="00B861D4" w:rsidRDefault="00B861D4" w:rsidP="00B861D4">
    <w:pPr>
      <w:pStyle w:val="Kopfzeile"/>
    </w:pPr>
    <w:r>
      <w:t>USV</w:t>
    </w:r>
  </w:p>
  <w:p w14:paraId="2EFD88FD" w14:textId="41106344" w:rsidR="006905E2" w:rsidRPr="00B861D4" w:rsidRDefault="00B861D4" w:rsidP="00B861D4">
    <w:pPr>
      <w:pStyle w:val="Kopfzeile"/>
    </w:pPr>
    <w:r>
      <w:t>Unterbrechungsfreie Stromversorgung</w:t>
    </w:r>
    <w:r w:rsidR="00AB003E">
      <w:rPr>
        <w:color w:val="00204B"/>
        <w:sz w:val="24"/>
        <w:szCs w:val="24"/>
      </w:rPr>
      <w:tab/>
    </w:r>
    <w:r w:rsidR="00AB003E">
      <w:rPr>
        <w:color w:val="00204B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978EB" w14:textId="77777777" w:rsidR="00B861D4" w:rsidRDefault="00B861D4" w:rsidP="00B861D4">
    <w:pPr>
      <w:pStyle w:val="Kopfzeile"/>
    </w:pPr>
    <w:r>
      <w:t>USV</w:t>
    </w:r>
  </w:p>
  <w:p w14:paraId="1440AD1A" w14:textId="77777777" w:rsidR="00B861D4" w:rsidRDefault="00B861D4" w:rsidP="00B861D4">
    <w:pPr>
      <w:pStyle w:val="Kopfzeile"/>
    </w:pPr>
    <w:r>
      <w:t>Unterbrechungsfreie Stromversorgung</w:t>
    </w:r>
  </w:p>
  <w:p w14:paraId="1771EC7B" w14:textId="77777777" w:rsidR="00B861D4" w:rsidRDefault="00B861D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829D2"/>
    <w:multiLevelType w:val="hybridMultilevel"/>
    <w:tmpl w:val="3F284614"/>
    <w:lvl w:ilvl="0" w:tplc="D772E506">
      <w:start w:val="1"/>
      <w:numFmt w:val="decimal"/>
      <w:lvlText w:val="%1."/>
      <w:lvlJc w:val="left"/>
      <w:pPr>
        <w:ind w:left="398" w:hanging="360"/>
      </w:pPr>
      <w:rPr>
        <w:color w:val="5B9BD5" w:themeColor="accent1"/>
        <w:sz w:val="30"/>
        <w:szCs w:val="30"/>
      </w:rPr>
    </w:lvl>
    <w:lvl w:ilvl="1" w:tplc="04070019">
      <w:start w:val="1"/>
      <w:numFmt w:val="lowerLetter"/>
      <w:lvlText w:val="%2."/>
      <w:lvlJc w:val="left"/>
      <w:pPr>
        <w:ind w:left="1118" w:hanging="360"/>
      </w:pPr>
    </w:lvl>
    <w:lvl w:ilvl="2" w:tplc="0407001B">
      <w:start w:val="1"/>
      <w:numFmt w:val="lowerRoman"/>
      <w:lvlText w:val="%3."/>
      <w:lvlJc w:val="right"/>
      <w:pPr>
        <w:ind w:left="1838" w:hanging="180"/>
      </w:pPr>
    </w:lvl>
    <w:lvl w:ilvl="3" w:tplc="0407000F">
      <w:start w:val="1"/>
      <w:numFmt w:val="decimal"/>
      <w:lvlText w:val="%4."/>
      <w:lvlJc w:val="left"/>
      <w:pPr>
        <w:ind w:left="2558" w:hanging="360"/>
      </w:pPr>
    </w:lvl>
    <w:lvl w:ilvl="4" w:tplc="04070019">
      <w:start w:val="1"/>
      <w:numFmt w:val="lowerLetter"/>
      <w:lvlText w:val="%5."/>
      <w:lvlJc w:val="left"/>
      <w:pPr>
        <w:ind w:left="3278" w:hanging="360"/>
      </w:pPr>
    </w:lvl>
    <w:lvl w:ilvl="5" w:tplc="0407001B">
      <w:start w:val="1"/>
      <w:numFmt w:val="lowerRoman"/>
      <w:lvlText w:val="%6."/>
      <w:lvlJc w:val="right"/>
      <w:pPr>
        <w:ind w:left="3998" w:hanging="180"/>
      </w:pPr>
    </w:lvl>
    <w:lvl w:ilvl="6" w:tplc="0407000F">
      <w:start w:val="1"/>
      <w:numFmt w:val="decimal"/>
      <w:lvlText w:val="%7."/>
      <w:lvlJc w:val="left"/>
      <w:pPr>
        <w:ind w:left="4718" w:hanging="360"/>
      </w:pPr>
    </w:lvl>
    <w:lvl w:ilvl="7" w:tplc="04070019">
      <w:start w:val="1"/>
      <w:numFmt w:val="lowerLetter"/>
      <w:lvlText w:val="%8."/>
      <w:lvlJc w:val="left"/>
      <w:pPr>
        <w:ind w:left="5438" w:hanging="360"/>
      </w:pPr>
    </w:lvl>
    <w:lvl w:ilvl="8" w:tplc="0407001B">
      <w:start w:val="1"/>
      <w:numFmt w:val="lowerRoman"/>
      <w:lvlText w:val="%9."/>
      <w:lvlJc w:val="right"/>
      <w:pPr>
        <w:ind w:left="6158" w:hanging="180"/>
      </w:pPr>
    </w:lvl>
  </w:abstractNum>
  <w:abstractNum w:abstractNumId="1" w15:restartNumberingAfterBreak="0">
    <w:nsid w:val="02594D93"/>
    <w:multiLevelType w:val="hybridMultilevel"/>
    <w:tmpl w:val="1A4634A4"/>
    <w:lvl w:ilvl="0" w:tplc="D8E43448">
      <w:start w:val="1"/>
      <w:numFmt w:val="decimal"/>
      <w:lvlText w:val="%1."/>
      <w:lvlJc w:val="left"/>
      <w:pPr>
        <w:ind w:left="360" w:hanging="360"/>
      </w:pPr>
      <w:rPr>
        <w:b/>
        <w:bCs/>
        <w:color w:val="5B9BD5" w:themeColor="accent1"/>
        <w:sz w:val="24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02DC2"/>
    <w:multiLevelType w:val="hybridMultilevel"/>
    <w:tmpl w:val="7AE05702"/>
    <w:lvl w:ilvl="0" w:tplc="04070017">
      <w:start w:val="1"/>
      <w:numFmt w:val="lowerLetter"/>
      <w:lvlText w:val="%1)"/>
      <w:lvlJc w:val="left"/>
      <w:pPr>
        <w:ind w:left="869" w:hanging="360"/>
      </w:pPr>
    </w:lvl>
    <w:lvl w:ilvl="1" w:tplc="04070019" w:tentative="1">
      <w:start w:val="1"/>
      <w:numFmt w:val="lowerLetter"/>
      <w:lvlText w:val="%2."/>
      <w:lvlJc w:val="left"/>
      <w:pPr>
        <w:ind w:left="1589" w:hanging="360"/>
      </w:pPr>
    </w:lvl>
    <w:lvl w:ilvl="2" w:tplc="0407001B" w:tentative="1">
      <w:start w:val="1"/>
      <w:numFmt w:val="lowerRoman"/>
      <w:lvlText w:val="%3."/>
      <w:lvlJc w:val="right"/>
      <w:pPr>
        <w:ind w:left="2309" w:hanging="180"/>
      </w:pPr>
    </w:lvl>
    <w:lvl w:ilvl="3" w:tplc="0407000F" w:tentative="1">
      <w:start w:val="1"/>
      <w:numFmt w:val="decimal"/>
      <w:lvlText w:val="%4."/>
      <w:lvlJc w:val="left"/>
      <w:pPr>
        <w:ind w:left="3029" w:hanging="360"/>
      </w:pPr>
    </w:lvl>
    <w:lvl w:ilvl="4" w:tplc="04070019" w:tentative="1">
      <w:start w:val="1"/>
      <w:numFmt w:val="lowerLetter"/>
      <w:lvlText w:val="%5."/>
      <w:lvlJc w:val="left"/>
      <w:pPr>
        <w:ind w:left="3749" w:hanging="360"/>
      </w:pPr>
    </w:lvl>
    <w:lvl w:ilvl="5" w:tplc="0407001B" w:tentative="1">
      <w:start w:val="1"/>
      <w:numFmt w:val="lowerRoman"/>
      <w:lvlText w:val="%6."/>
      <w:lvlJc w:val="right"/>
      <w:pPr>
        <w:ind w:left="4469" w:hanging="180"/>
      </w:pPr>
    </w:lvl>
    <w:lvl w:ilvl="6" w:tplc="0407000F" w:tentative="1">
      <w:start w:val="1"/>
      <w:numFmt w:val="decimal"/>
      <w:lvlText w:val="%7."/>
      <w:lvlJc w:val="left"/>
      <w:pPr>
        <w:ind w:left="5189" w:hanging="360"/>
      </w:pPr>
    </w:lvl>
    <w:lvl w:ilvl="7" w:tplc="04070019" w:tentative="1">
      <w:start w:val="1"/>
      <w:numFmt w:val="lowerLetter"/>
      <w:lvlText w:val="%8."/>
      <w:lvlJc w:val="left"/>
      <w:pPr>
        <w:ind w:left="5909" w:hanging="360"/>
      </w:pPr>
    </w:lvl>
    <w:lvl w:ilvl="8" w:tplc="0407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3" w15:restartNumberingAfterBreak="0">
    <w:nsid w:val="04CB125A"/>
    <w:multiLevelType w:val="hybridMultilevel"/>
    <w:tmpl w:val="71B6F2E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86244A"/>
    <w:multiLevelType w:val="hybridMultilevel"/>
    <w:tmpl w:val="6FDCD438"/>
    <w:lvl w:ilvl="0" w:tplc="B086B01A">
      <w:start w:val="1"/>
      <w:numFmt w:val="decimal"/>
      <w:lvlText w:val="%1."/>
      <w:lvlJc w:val="left"/>
      <w:pPr>
        <w:ind w:left="720" w:hanging="360"/>
      </w:pPr>
      <w:rPr>
        <w:rFonts w:ascii="MS Gothic" w:eastAsia="MS Gothic" w:hAnsi="MS Gothic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16C4E"/>
    <w:multiLevelType w:val="hybridMultilevel"/>
    <w:tmpl w:val="D952A6E4"/>
    <w:lvl w:ilvl="0" w:tplc="ED0A38DC">
      <w:start w:val="1"/>
      <w:numFmt w:val="bullet"/>
      <w:lvlText w:val=""/>
      <w:lvlJc w:val="left"/>
      <w:pPr>
        <w:ind w:left="-1770" w:hanging="360"/>
      </w:pPr>
      <w:rPr>
        <w:rFonts w:ascii="Symbol" w:hAnsi="Symbol" w:hint="default"/>
        <w:color w:val="0071B2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-83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-1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3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0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27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34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4208" w:hanging="360"/>
      </w:pPr>
      <w:rPr>
        <w:rFonts w:ascii="Wingdings" w:hAnsi="Wingdings" w:hint="default"/>
      </w:rPr>
    </w:lvl>
  </w:abstractNum>
  <w:abstractNum w:abstractNumId="6" w15:restartNumberingAfterBreak="0">
    <w:nsid w:val="0FBC5978"/>
    <w:multiLevelType w:val="hybridMultilevel"/>
    <w:tmpl w:val="D8CE1A46"/>
    <w:lvl w:ilvl="0" w:tplc="2D8E18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10F95"/>
    <w:multiLevelType w:val="hybridMultilevel"/>
    <w:tmpl w:val="DC60D892"/>
    <w:lvl w:ilvl="0" w:tplc="EA7C2F94">
      <w:start w:val="1"/>
      <w:numFmt w:val="decimal"/>
      <w:lvlText w:val="%1."/>
      <w:lvlJc w:val="left"/>
      <w:pPr>
        <w:ind w:left="717" w:hanging="360"/>
      </w:pPr>
      <w:rPr>
        <w:color w:val="5B9BD5" w:themeColor="accent1"/>
        <w:sz w:val="30"/>
        <w:szCs w:val="30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19C67FA0"/>
    <w:multiLevelType w:val="hybridMultilevel"/>
    <w:tmpl w:val="08A26CA2"/>
    <w:lvl w:ilvl="0" w:tplc="14C4F788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24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9E4653"/>
    <w:multiLevelType w:val="hybridMultilevel"/>
    <w:tmpl w:val="9D9A8FE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F0CF5"/>
    <w:multiLevelType w:val="hybridMultilevel"/>
    <w:tmpl w:val="7082A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A395F"/>
    <w:multiLevelType w:val="hybridMultilevel"/>
    <w:tmpl w:val="CE3A3EB6"/>
    <w:lvl w:ilvl="0" w:tplc="2AE4D088">
      <w:start w:val="1"/>
      <w:numFmt w:val="decimal"/>
      <w:lvlText w:val="%1."/>
      <w:lvlJc w:val="left"/>
      <w:pPr>
        <w:ind w:left="370" w:hanging="360"/>
      </w:pPr>
      <w:rPr>
        <w:color w:val="5B9BD5" w:themeColor="accent1"/>
        <w:sz w:val="30"/>
        <w:szCs w:val="30"/>
      </w:rPr>
    </w:lvl>
    <w:lvl w:ilvl="1" w:tplc="04070019" w:tentative="1">
      <w:start w:val="1"/>
      <w:numFmt w:val="lowerLetter"/>
      <w:lvlText w:val="%2."/>
      <w:lvlJc w:val="left"/>
      <w:pPr>
        <w:ind w:left="1090" w:hanging="360"/>
      </w:pPr>
    </w:lvl>
    <w:lvl w:ilvl="2" w:tplc="0407001B" w:tentative="1">
      <w:start w:val="1"/>
      <w:numFmt w:val="lowerRoman"/>
      <w:lvlText w:val="%3."/>
      <w:lvlJc w:val="right"/>
      <w:pPr>
        <w:ind w:left="1810" w:hanging="180"/>
      </w:pPr>
    </w:lvl>
    <w:lvl w:ilvl="3" w:tplc="0407000F" w:tentative="1">
      <w:start w:val="1"/>
      <w:numFmt w:val="decimal"/>
      <w:lvlText w:val="%4."/>
      <w:lvlJc w:val="left"/>
      <w:pPr>
        <w:ind w:left="2530" w:hanging="360"/>
      </w:pPr>
    </w:lvl>
    <w:lvl w:ilvl="4" w:tplc="04070019" w:tentative="1">
      <w:start w:val="1"/>
      <w:numFmt w:val="lowerLetter"/>
      <w:lvlText w:val="%5."/>
      <w:lvlJc w:val="left"/>
      <w:pPr>
        <w:ind w:left="3250" w:hanging="360"/>
      </w:pPr>
    </w:lvl>
    <w:lvl w:ilvl="5" w:tplc="0407001B" w:tentative="1">
      <w:start w:val="1"/>
      <w:numFmt w:val="lowerRoman"/>
      <w:lvlText w:val="%6."/>
      <w:lvlJc w:val="right"/>
      <w:pPr>
        <w:ind w:left="3970" w:hanging="180"/>
      </w:pPr>
    </w:lvl>
    <w:lvl w:ilvl="6" w:tplc="0407000F" w:tentative="1">
      <w:start w:val="1"/>
      <w:numFmt w:val="decimal"/>
      <w:lvlText w:val="%7."/>
      <w:lvlJc w:val="left"/>
      <w:pPr>
        <w:ind w:left="4690" w:hanging="360"/>
      </w:pPr>
    </w:lvl>
    <w:lvl w:ilvl="7" w:tplc="04070019" w:tentative="1">
      <w:start w:val="1"/>
      <w:numFmt w:val="lowerLetter"/>
      <w:lvlText w:val="%8."/>
      <w:lvlJc w:val="left"/>
      <w:pPr>
        <w:ind w:left="5410" w:hanging="360"/>
      </w:pPr>
    </w:lvl>
    <w:lvl w:ilvl="8" w:tplc="0407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2" w15:restartNumberingAfterBreak="0">
    <w:nsid w:val="24DE0EB4"/>
    <w:multiLevelType w:val="hybridMultilevel"/>
    <w:tmpl w:val="7EF87B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BB6FB1"/>
    <w:multiLevelType w:val="hybridMultilevel"/>
    <w:tmpl w:val="13AAB3B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0C0F2C"/>
    <w:multiLevelType w:val="hybridMultilevel"/>
    <w:tmpl w:val="882690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6418C"/>
    <w:multiLevelType w:val="hybridMultilevel"/>
    <w:tmpl w:val="9E0CD734"/>
    <w:lvl w:ilvl="0" w:tplc="984C418E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30"/>
        <w:szCs w:val="3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9A24E0"/>
    <w:multiLevelType w:val="hybridMultilevel"/>
    <w:tmpl w:val="B97A06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CA6C0E"/>
    <w:multiLevelType w:val="hybridMultilevel"/>
    <w:tmpl w:val="344A53B0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" w15:restartNumberingAfterBreak="0">
    <w:nsid w:val="3AA8030E"/>
    <w:multiLevelType w:val="hybridMultilevel"/>
    <w:tmpl w:val="27D0CFB0"/>
    <w:lvl w:ilvl="0" w:tplc="48E49FC8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  <w:sz w:val="24"/>
        <w:szCs w:val="24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D1FB4"/>
    <w:multiLevelType w:val="hybridMultilevel"/>
    <w:tmpl w:val="C9708B3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063AA0"/>
    <w:multiLevelType w:val="hybridMultilevel"/>
    <w:tmpl w:val="CCCAE0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307B14"/>
    <w:multiLevelType w:val="hybridMultilevel"/>
    <w:tmpl w:val="D556F888"/>
    <w:lvl w:ilvl="0" w:tplc="12B85AFA">
      <w:start w:val="1"/>
      <w:numFmt w:val="decimal"/>
      <w:lvlText w:val="%1."/>
      <w:lvlJc w:val="left"/>
      <w:pPr>
        <w:ind w:left="360" w:hanging="360"/>
      </w:pPr>
      <w:rPr>
        <w:b/>
        <w:bCs/>
        <w:color w:val="2E74B5" w:themeColor="accent1" w:themeShade="BF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3D4F58"/>
    <w:multiLevelType w:val="hybridMultilevel"/>
    <w:tmpl w:val="60563F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E31E29"/>
    <w:multiLevelType w:val="multilevel"/>
    <w:tmpl w:val="6FF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0255C"/>
    <w:multiLevelType w:val="hybridMultilevel"/>
    <w:tmpl w:val="C1F0872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470116"/>
    <w:multiLevelType w:val="hybridMultilevel"/>
    <w:tmpl w:val="836AEB80"/>
    <w:lvl w:ilvl="0" w:tplc="12BE7A84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30"/>
        <w:szCs w:val="30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616082B"/>
    <w:multiLevelType w:val="hybridMultilevel"/>
    <w:tmpl w:val="533EDBA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E87819"/>
    <w:multiLevelType w:val="hybridMultilevel"/>
    <w:tmpl w:val="9A7E588E"/>
    <w:lvl w:ilvl="0" w:tplc="AE600F52">
      <w:start w:val="1"/>
      <w:numFmt w:val="decimal"/>
      <w:lvlText w:val="%1."/>
      <w:lvlJc w:val="left"/>
      <w:pPr>
        <w:ind w:left="360" w:hanging="360"/>
      </w:pPr>
      <w:rPr>
        <w:color w:val="5B9BD5" w:themeColor="accent1"/>
        <w:sz w:val="24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8FC2862"/>
    <w:multiLevelType w:val="hybridMultilevel"/>
    <w:tmpl w:val="AB903E2C"/>
    <w:lvl w:ilvl="0" w:tplc="732012DC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2214E6"/>
    <w:multiLevelType w:val="hybridMultilevel"/>
    <w:tmpl w:val="00921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D778E4"/>
    <w:multiLevelType w:val="hybridMultilevel"/>
    <w:tmpl w:val="3D9CF2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91041">
    <w:abstractNumId w:val="4"/>
  </w:num>
  <w:num w:numId="2" w16cid:durableId="2137596266">
    <w:abstractNumId w:val="20"/>
  </w:num>
  <w:num w:numId="3" w16cid:durableId="1066688408">
    <w:abstractNumId w:val="29"/>
  </w:num>
  <w:num w:numId="4" w16cid:durableId="1020742530">
    <w:abstractNumId w:val="10"/>
  </w:num>
  <w:num w:numId="5" w16cid:durableId="140850866">
    <w:abstractNumId w:val="22"/>
  </w:num>
  <w:num w:numId="6" w16cid:durableId="1793092079">
    <w:abstractNumId w:val="5"/>
  </w:num>
  <w:num w:numId="7" w16cid:durableId="89855636">
    <w:abstractNumId w:val="6"/>
  </w:num>
  <w:num w:numId="8" w16cid:durableId="1995454571">
    <w:abstractNumId w:val="26"/>
  </w:num>
  <w:num w:numId="9" w16cid:durableId="1632781884">
    <w:abstractNumId w:val="12"/>
  </w:num>
  <w:num w:numId="10" w16cid:durableId="307442421">
    <w:abstractNumId w:val="24"/>
  </w:num>
  <w:num w:numId="11" w16cid:durableId="1691757636">
    <w:abstractNumId w:val="23"/>
  </w:num>
  <w:num w:numId="12" w16cid:durableId="351494867">
    <w:abstractNumId w:val="9"/>
  </w:num>
  <w:num w:numId="13" w16cid:durableId="1698654564">
    <w:abstractNumId w:val="21"/>
  </w:num>
  <w:num w:numId="14" w16cid:durableId="1960262600">
    <w:abstractNumId w:val="14"/>
  </w:num>
  <w:num w:numId="15" w16cid:durableId="1520463216">
    <w:abstractNumId w:val="18"/>
  </w:num>
  <w:num w:numId="16" w16cid:durableId="299464422">
    <w:abstractNumId w:val="7"/>
  </w:num>
  <w:num w:numId="17" w16cid:durableId="990712141">
    <w:abstractNumId w:val="19"/>
  </w:num>
  <w:num w:numId="18" w16cid:durableId="71394740">
    <w:abstractNumId w:val="28"/>
  </w:num>
  <w:num w:numId="19" w16cid:durableId="1896890630">
    <w:abstractNumId w:val="11"/>
  </w:num>
  <w:num w:numId="20" w16cid:durableId="1720130776">
    <w:abstractNumId w:val="13"/>
  </w:num>
  <w:num w:numId="21" w16cid:durableId="1766027439">
    <w:abstractNumId w:val="8"/>
  </w:num>
  <w:num w:numId="22" w16cid:durableId="168907801">
    <w:abstractNumId w:val="16"/>
  </w:num>
  <w:num w:numId="23" w16cid:durableId="1738093231">
    <w:abstractNumId w:val="30"/>
  </w:num>
  <w:num w:numId="24" w16cid:durableId="763845714">
    <w:abstractNumId w:val="1"/>
  </w:num>
  <w:num w:numId="25" w16cid:durableId="1806922347">
    <w:abstractNumId w:val="25"/>
  </w:num>
  <w:num w:numId="26" w16cid:durableId="14075297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76731237">
    <w:abstractNumId w:val="27"/>
  </w:num>
  <w:num w:numId="28" w16cid:durableId="873888156">
    <w:abstractNumId w:val="2"/>
  </w:num>
  <w:num w:numId="29" w16cid:durableId="1351832393">
    <w:abstractNumId w:val="3"/>
  </w:num>
  <w:num w:numId="30" w16cid:durableId="402994760">
    <w:abstractNumId w:val="17"/>
  </w:num>
  <w:num w:numId="31" w16cid:durableId="17044811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101"/>
    <w:rsid w:val="0000125F"/>
    <w:rsid w:val="00003A71"/>
    <w:rsid w:val="00003DA1"/>
    <w:rsid w:val="00010330"/>
    <w:rsid w:val="00010CAB"/>
    <w:rsid w:val="00013304"/>
    <w:rsid w:val="0001398C"/>
    <w:rsid w:val="000152B5"/>
    <w:rsid w:val="00024097"/>
    <w:rsid w:val="0002497A"/>
    <w:rsid w:val="00030171"/>
    <w:rsid w:val="00032E3E"/>
    <w:rsid w:val="00033DFD"/>
    <w:rsid w:val="00036638"/>
    <w:rsid w:val="000413A1"/>
    <w:rsid w:val="000457D8"/>
    <w:rsid w:val="0004652F"/>
    <w:rsid w:val="000509A1"/>
    <w:rsid w:val="00054610"/>
    <w:rsid w:val="00062E12"/>
    <w:rsid w:val="0006459E"/>
    <w:rsid w:val="000656D8"/>
    <w:rsid w:val="0007477C"/>
    <w:rsid w:val="000777E3"/>
    <w:rsid w:val="00082B65"/>
    <w:rsid w:val="00084062"/>
    <w:rsid w:val="00085B8A"/>
    <w:rsid w:val="0008600D"/>
    <w:rsid w:val="00092A48"/>
    <w:rsid w:val="000955DE"/>
    <w:rsid w:val="00095A7C"/>
    <w:rsid w:val="000A3131"/>
    <w:rsid w:val="000A3604"/>
    <w:rsid w:val="000A46C2"/>
    <w:rsid w:val="000A65DF"/>
    <w:rsid w:val="000A7950"/>
    <w:rsid w:val="000B3A1B"/>
    <w:rsid w:val="000B6B2A"/>
    <w:rsid w:val="000C117F"/>
    <w:rsid w:val="000C68BB"/>
    <w:rsid w:val="000D2E62"/>
    <w:rsid w:val="000D6FF1"/>
    <w:rsid w:val="000D7874"/>
    <w:rsid w:val="000E6A59"/>
    <w:rsid w:val="001034A8"/>
    <w:rsid w:val="0010442C"/>
    <w:rsid w:val="00107491"/>
    <w:rsid w:val="00110EA2"/>
    <w:rsid w:val="0011152C"/>
    <w:rsid w:val="00112317"/>
    <w:rsid w:val="001125E0"/>
    <w:rsid w:val="00116287"/>
    <w:rsid w:val="00116D37"/>
    <w:rsid w:val="00117298"/>
    <w:rsid w:val="00117538"/>
    <w:rsid w:val="00123331"/>
    <w:rsid w:val="00130243"/>
    <w:rsid w:val="00132728"/>
    <w:rsid w:val="00132A65"/>
    <w:rsid w:val="00133FE1"/>
    <w:rsid w:val="00135FA8"/>
    <w:rsid w:val="0013676A"/>
    <w:rsid w:val="001421F4"/>
    <w:rsid w:val="00144516"/>
    <w:rsid w:val="00146E31"/>
    <w:rsid w:val="00147E2E"/>
    <w:rsid w:val="00154E60"/>
    <w:rsid w:val="00157D50"/>
    <w:rsid w:val="00166903"/>
    <w:rsid w:val="001724F9"/>
    <w:rsid w:val="00180B88"/>
    <w:rsid w:val="00190EC5"/>
    <w:rsid w:val="00193F48"/>
    <w:rsid w:val="001951E5"/>
    <w:rsid w:val="00195ED2"/>
    <w:rsid w:val="001A434B"/>
    <w:rsid w:val="001A5E0D"/>
    <w:rsid w:val="001A6019"/>
    <w:rsid w:val="001A6136"/>
    <w:rsid w:val="001A722F"/>
    <w:rsid w:val="001A7D50"/>
    <w:rsid w:val="001B0FEE"/>
    <w:rsid w:val="001B1786"/>
    <w:rsid w:val="001B615E"/>
    <w:rsid w:val="001B7F00"/>
    <w:rsid w:val="001C5366"/>
    <w:rsid w:val="001D0324"/>
    <w:rsid w:val="001D67AF"/>
    <w:rsid w:val="001E04C9"/>
    <w:rsid w:val="001E4F64"/>
    <w:rsid w:val="001F115A"/>
    <w:rsid w:val="001F52B9"/>
    <w:rsid w:val="001F631D"/>
    <w:rsid w:val="001F77D0"/>
    <w:rsid w:val="0020177C"/>
    <w:rsid w:val="002043F1"/>
    <w:rsid w:val="002046F9"/>
    <w:rsid w:val="00207E4E"/>
    <w:rsid w:val="00210692"/>
    <w:rsid w:val="00220674"/>
    <w:rsid w:val="002232D2"/>
    <w:rsid w:val="00223A68"/>
    <w:rsid w:val="002245C8"/>
    <w:rsid w:val="00226CCD"/>
    <w:rsid w:val="00227F67"/>
    <w:rsid w:val="0023440C"/>
    <w:rsid w:val="00235BD8"/>
    <w:rsid w:val="002365DD"/>
    <w:rsid w:val="002469F7"/>
    <w:rsid w:val="00250E19"/>
    <w:rsid w:val="00253BE8"/>
    <w:rsid w:val="0025434A"/>
    <w:rsid w:val="002558F8"/>
    <w:rsid w:val="002558FB"/>
    <w:rsid w:val="00256130"/>
    <w:rsid w:val="002603B9"/>
    <w:rsid w:val="00260D9C"/>
    <w:rsid w:val="00266679"/>
    <w:rsid w:val="00267A16"/>
    <w:rsid w:val="00271A00"/>
    <w:rsid w:val="002722F0"/>
    <w:rsid w:val="0027237B"/>
    <w:rsid w:val="00280D07"/>
    <w:rsid w:val="00283763"/>
    <w:rsid w:val="002853A4"/>
    <w:rsid w:val="00287CBF"/>
    <w:rsid w:val="00290471"/>
    <w:rsid w:val="00292D9F"/>
    <w:rsid w:val="002962E8"/>
    <w:rsid w:val="002A04CD"/>
    <w:rsid w:val="002A07CA"/>
    <w:rsid w:val="002A081D"/>
    <w:rsid w:val="002A2A67"/>
    <w:rsid w:val="002A49E7"/>
    <w:rsid w:val="002B3611"/>
    <w:rsid w:val="002C0395"/>
    <w:rsid w:val="002C2656"/>
    <w:rsid w:val="002C40B8"/>
    <w:rsid w:val="002D031E"/>
    <w:rsid w:val="002D0912"/>
    <w:rsid w:val="002D2058"/>
    <w:rsid w:val="002D3579"/>
    <w:rsid w:val="002D3F08"/>
    <w:rsid w:val="002D743C"/>
    <w:rsid w:val="002E6865"/>
    <w:rsid w:val="002F0496"/>
    <w:rsid w:val="002F342F"/>
    <w:rsid w:val="002F6238"/>
    <w:rsid w:val="002F66FB"/>
    <w:rsid w:val="00310937"/>
    <w:rsid w:val="00312A36"/>
    <w:rsid w:val="003159C5"/>
    <w:rsid w:val="00327A9F"/>
    <w:rsid w:val="00332587"/>
    <w:rsid w:val="003379C8"/>
    <w:rsid w:val="003413B5"/>
    <w:rsid w:val="0034440C"/>
    <w:rsid w:val="00344526"/>
    <w:rsid w:val="003475E4"/>
    <w:rsid w:val="00355BCA"/>
    <w:rsid w:val="00357101"/>
    <w:rsid w:val="00362947"/>
    <w:rsid w:val="0036581D"/>
    <w:rsid w:val="00373D1C"/>
    <w:rsid w:val="00373E2E"/>
    <w:rsid w:val="003821F5"/>
    <w:rsid w:val="00385EFB"/>
    <w:rsid w:val="00386C4F"/>
    <w:rsid w:val="00386FE2"/>
    <w:rsid w:val="00391893"/>
    <w:rsid w:val="00392CF0"/>
    <w:rsid w:val="0039577C"/>
    <w:rsid w:val="003962F4"/>
    <w:rsid w:val="0039659D"/>
    <w:rsid w:val="003A10B5"/>
    <w:rsid w:val="003A1F71"/>
    <w:rsid w:val="003A5D0F"/>
    <w:rsid w:val="003A5F12"/>
    <w:rsid w:val="003A6EA1"/>
    <w:rsid w:val="003B000E"/>
    <w:rsid w:val="003B2269"/>
    <w:rsid w:val="003C4648"/>
    <w:rsid w:val="003C74B9"/>
    <w:rsid w:val="003D1DE5"/>
    <w:rsid w:val="003E0760"/>
    <w:rsid w:val="003E27A7"/>
    <w:rsid w:val="003E3F60"/>
    <w:rsid w:val="003F0A38"/>
    <w:rsid w:val="00405248"/>
    <w:rsid w:val="00407D9C"/>
    <w:rsid w:val="00421D77"/>
    <w:rsid w:val="00422628"/>
    <w:rsid w:val="00423842"/>
    <w:rsid w:val="004241A4"/>
    <w:rsid w:val="0042492A"/>
    <w:rsid w:val="004250CD"/>
    <w:rsid w:val="00425313"/>
    <w:rsid w:val="004260C0"/>
    <w:rsid w:val="0043166D"/>
    <w:rsid w:val="0043244A"/>
    <w:rsid w:val="0043394D"/>
    <w:rsid w:val="00435EF4"/>
    <w:rsid w:val="00436879"/>
    <w:rsid w:val="00436F0C"/>
    <w:rsid w:val="004432A4"/>
    <w:rsid w:val="00445A6B"/>
    <w:rsid w:val="00445E40"/>
    <w:rsid w:val="00456356"/>
    <w:rsid w:val="00461F7C"/>
    <w:rsid w:val="00465959"/>
    <w:rsid w:val="00473791"/>
    <w:rsid w:val="00475DE3"/>
    <w:rsid w:val="00477D01"/>
    <w:rsid w:val="00480293"/>
    <w:rsid w:val="00482DFA"/>
    <w:rsid w:val="00483043"/>
    <w:rsid w:val="00484745"/>
    <w:rsid w:val="00492462"/>
    <w:rsid w:val="00493C27"/>
    <w:rsid w:val="0049442B"/>
    <w:rsid w:val="004A0408"/>
    <w:rsid w:val="004A0707"/>
    <w:rsid w:val="004A2C9A"/>
    <w:rsid w:val="004A4445"/>
    <w:rsid w:val="004A4C94"/>
    <w:rsid w:val="004A63CE"/>
    <w:rsid w:val="004B0534"/>
    <w:rsid w:val="004B1673"/>
    <w:rsid w:val="004C7101"/>
    <w:rsid w:val="004D0016"/>
    <w:rsid w:val="004D06FA"/>
    <w:rsid w:val="004D59F5"/>
    <w:rsid w:val="004D6AF7"/>
    <w:rsid w:val="004D6E20"/>
    <w:rsid w:val="004D7334"/>
    <w:rsid w:val="004E1177"/>
    <w:rsid w:val="004E5E79"/>
    <w:rsid w:val="004F117A"/>
    <w:rsid w:val="004F1728"/>
    <w:rsid w:val="004F4866"/>
    <w:rsid w:val="004F6E95"/>
    <w:rsid w:val="004F6EF3"/>
    <w:rsid w:val="004F790B"/>
    <w:rsid w:val="00504DBF"/>
    <w:rsid w:val="00505A35"/>
    <w:rsid w:val="00506C9C"/>
    <w:rsid w:val="005132A3"/>
    <w:rsid w:val="00515552"/>
    <w:rsid w:val="0051604C"/>
    <w:rsid w:val="00516550"/>
    <w:rsid w:val="00516F72"/>
    <w:rsid w:val="00520383"/>
    <w:rsid w:val="00520773"/>
    <w:rsid w:val="0052482D"/>
    <w:rsid w:val="00530309"/>
    <w:rsid w:val="00530519"/>
    <w:rsid w:val="0053306E"/>
    <w:rsid w:val="00533171"/>
    <w:rsid w:val="00533DB0"/>
    <w:rsid w:val="00535D04"/>
    <w:rsid w:val="0053679A"/>
    <w:rsid w:val="005372CF"/>
    <w:rsid w:val="00541601"/>
    <w:rsid w:val="00543D3C"/>
    <w:rsid w:val="00550BFA"/>
    <w:rsid w:val="00551251"/>
    <w:rsid w:val="00555664"/>
    <w:rsid w:val="00556DB3"/>
    <w:rsid w:val="0056161F"/>
    <w:rsid w:val="00564665"/>
    <w:rsid w:val="00564BBB"/>
    <w:rsid w:val="00567C60"/>
    <w:rsid w:val="005717B7"/>
    <w:rsid w:val="00572C2E"/>
    <w:rsid w:val="00575251"/>
    <w:rsid w:val="0058473C"/>
    <w:rsid w:val="005849B2"/>
    <w:rsid w:val="00586B87"/>
    <w:rsid w:val="005929DF"/>
    <w:rsid w:val="00592A74"/>
    <w:rsid w:val="0059544C"/>
    <w:rsid w:val="00597053"/>
    <w:rsid w:val="00597057"/>
    <w:rsid w:val="005A2921"/>
    <w:rsid w:val="005A3BF6"/>
    <w:rsid w:val="005A7DE8"/>
    <w:rsid w:val="005B2595"/>
    <w:rsid w:val="005B4D9B"/>
    <w:rsid w:val="005B7162"/>
    <w:rsid w:val="005C0E81"/>
    <w:rsid w:val="005C7C98"/>
    <w:rsid w:val="005D1A13"/>
    <w:rsid w:val="005D3E6D"/>
    <w:rsid w:val="005D5F85"/>
    <w:rsid w:val="005D63EF"/>
    <w:rsid w:val="005E1637"/>
    <w:rsid w:val="005F1A60"/>
    <w:rsid w:val="005F437F"/>
    <w:rsid w:val="00610D18"/>
    <w:rsid w:val="00612CEE"/>
    <w:rsid w:val="00617D3D"/>
    <w:rsid w:val="00617EF3"/>
    <w:rsid w:val="00620433"/>
    <w:rsid w:val="00622390"/>
    <w:rsid w:val="006305F9"/>
    <w:rsid w:val="0063161E"/>
    <w:rsid w:val="00634635"/>
    <w:rsid w:val="00635406"/>
    <w:rsid w:val="00642B40"/>
    <w:rsid w:val="006443CE"/>
    <w:rsid w:val="006468D5"/>
    <w:rsid w:val="00647330"/>
    <w:rsid w:val="00647FE2"/>
    <w:rsid w:val="006603E9"/>
    <w:rsid w:val="00664415"/>
    <w:rsid w:val="00674A88"/>
    <w:rsid w:val="006812CA"/>
    <w:rsid w:val="006817EE"/>
    <w:rsid w:val="006905E2"/>
    <w:rsid w:val="0069186F"/>
    <w:rsid w:val="00693279"/>
    <w:rsid w:val="00694CD6"/>
    <w:rsid w:val="006A6281"/>
    <w:rsid w:val="006A63ED"/>
    <w:rsid w:val="006A6A02"/>
    <w:rsid w:val="006B03C2"/>
    <w:rsid w:val="006B65EB"/>
    <w:rsid w:val="006C685B"/>
    <w:rsid w:val="006C6EB4"/>
    <w:rsid w:val="006C7D57"/>
    <w:rsid w:val="006C7DA2"/>
    <w:rsid w:val="006D0832"/>
    <w:rsid w:val="006D0F13"/>
    <w:rsid w:val="006D3087"/>
    <w:rsid w:val="006D4EAC"/>
    <w:rsid w:val="006D6223"/>
    <w:rsid w:val="006E1F38"/>
    <w:rsid w:val="006E289B"/>
    <w:rsid w:val="006E379A"/>
    <w:rsid w:val="006E7213"/>
    <w:rsid w:val="006E743E"/>
    <w:rsid w:val="006F1F02"/>
    <w:rsid w:val="006F57AF"/>
    <w:rsid w:val="006F6C3F"/>
    <w:rsid w:val="006F7C7D"/>
    <w:rsid w:val="007106D2"/>
    <w:rsid w:val="00710B18"/>
    <w:rsid w:val="0071297F"/>
    <w:rsid w:val="00713015"/>
    <w:rsid w:val="00717B8E"/>
    <w:rsid w:val="00717F7C"/>
    <w:rsid w:val="007236C1"/>
    <w:rsid w:val="00725F39"/>
    <w:rsid w:val="0073576E"/>
    <w:rsid w:val="00740CEE"/>
    <w:rsid w:val="00740D62"/>
    <w:rsid w:val="007453EA"/>
    <w:rsid w:val="00752CEF"/>
    <w:rsid w:val="00754AB9"/>
    <w:rsid w:val="0075748D"/>
    <w:rsid w:val="007577E6"/>
    <w:rsid w:val="007709A4"/>
    <w:rsid w:val="0077129F"/>
    <w:rsid w:val="007712C4"/>
    <w:rsid w:val="0077135B"/>
    <w:rsid w:val="00771D1C"/>
    <w:rsid w:val="00774359"/>
    <w:rsid w:val="0077474B"/>
    <w:rsid w:val="00776B1E"/>
    <w:rsid w:val="007807D8"/>
    <w:rsid w:val="00781D05"/>
    <w:rsid w:val="00784305"/>
    <w:rsid w:val="00786EC9"/>
    <w:rsid w:val="0079570C"/>
    <w:rsid w:val="00796DC3"/>
    <w:rsid w:val="007A380A"/>
    <w:rsid w:val="007A71D6"/>
    <w:rsid w:val="007B198E"/>
    <w:rsid w:val="007B21A1"/>
    <w:rsid w:val="007B2DA0"/>
    <w:rsid w:val="007B35A2"/>
    <w:rsid w:val="007B3667"/>
    <w:rsid w:val="007B7521"/>
    <w:rsid w:val="007C46FE"/>
    <w:rsid w:val="007C48B1"/>
    <w:rsid w:val="007C58F5"/>
    <w:rsid w:val="007D49D3"/>
    <w:rsid w:val="007D545E"/>
    <w:rsid w:val="007D6D76"/>
    <w:rsid w:val="007E2072"/>
    <w:rsid w:val="007E280B"/>
    <w:rsid w:val="007E4CB0"/>
    <w:rsid w:val="007F115A"/>
    <w:rsid w:val="007F3072"/>
    <w:rsid w:val="00804AE7"/>
    <w:rsid w:val="00814408"/>
    <w:rsid w:val="00821605"/>
    <w:rsid w:val="0082399E"/>
    <w:rsid w:val="00831B11"/>
    <w:rsid w:val="00831C0E"/>
    <w:rsid w:val="00833E7F"/>
    <w:rsid w:val="008417CA"/>
    <w:rsid w:val="008463E4"/>
    <w:rsid w:val="0085432C"/>
    <w:rsid w:val="00871EA1"/>
    <w:rsid w:val="00876402"/>
    <w:rsid w:val="00882C91"/>
    <w:rsid w:val="00884658"/>
    <w:rsid w:val="008865A5"/>
    <w:rsid w:val="008873A9"/>
    <w:rsid w:val="0088770D"/>
    <w:rsid w:val="00890F5D"/>
    <w:rsid w:val="008944D0"/>
    <w:rsid w:val="008A106B"/>
    <w:rsid w:val="008A167C"/>
    <w:rsid w:val="008A3127"/>
    <w:rsid w:val="008A3131"/>
    <w:rsid w:val="008A399D"/>
    <w:rsid w:val="008A6CD1"/>
    <w:rsid w:val="008B27AF"/>
    <w:rsid w:val="008B4BE5"/>
    <w:rsid w:val="008B6229"/>
    <w:rsid w:val="008B6EB2"/>
    <w:rsid w:val="008C00AC"/>
    <w:rsid w:val="008C086B"/>
    <w:rsid w:val="008C1559"/>
    <w:rsid w:val="008C17CB"/>
    <w:rsid w:val="008D27CA"/>
    <w:rsid w:val="008D57A1"/>
    <w:rsid w:val="008D61EA"/>
    <w:rsid w:val="008D6C65"/>
    <w:rsid w:val="008E6136"/>
    <w:rsid w:val="008F02BE"/>
    <w:rsid w:val="00902745"/>
    <w:rsid w:val="0090362A"/>
    <w:rsid w:val="00911ADA"/>
    <w:rsid w:val="00911EA7"/>
    <w:rsid w:val="0091419E"/>
    <w:rsid w:val="00920D19"/>
    <w:rsid w:val="00921140"/>
    <w:rsid w:val="00925FA6"/>
    <w:rsid w:val="009261CC"/>
    <w:rsid w:val="009262A2"/>
    <w:rsid w:val="0092687A"/>
    <w:rsid w:val="00933ACF"/>
    <w:rsid w:val="009353E0"/>
    <w:rsid w:val="00936362"/>
    <w:rsid w:val="00940FAF"/>
    <w:rsid w:val="00942963"/>
    <w:rsid w:val="00944B9C"/>
    <w:rsid w:val="00945BD3"/>
    <w:rsid w:val="0094743A"/>
    <w:rsid w:val="0094784C"/>
    <w:rsid w:val="00951459"/>
    <w:rsid w:val="00952790"/>
    <w:rsid w:val="00953A09"/>
    <w:rsid w:val="0096041D"/>
    <w:rsid w:val="009718FF"/>
    <w:rsid w:val="009726DA"/>
    <w:rsid w:val="00972A93"/>
    <w:rsid w:val="009731D2"/>
    <w:rsid w:val="00987328"/>
    <w:rsid w:val="00990E0D"/>
    <w:rsid w:val="009918B6"/>
    <w:rsid w:val="00993070"/>
    <w:rsid w:val="00994A0A"/>
    <w:rsid w:val="0099774B"/>
    <w:rsid w:val="009B2130"/>
    <w:rsid w:val="009C0778"/>
    <w:rsid w:val="009C2A1D"/>
    <w:rsid w:val="009C563C"/>
    <w:rsid w:val="009C6B99"/>
    <w:rsid w:val="009C7E75"/>
    <w:rsid w:val="009D3C39"/>
    <w:rsid w:val="009D6934"/>
    <w:rsid w:val="009D77F2"/>
    <w:rsid w:val="009E1ED0"/>
    <w:rsid w:val="00A008D5"/>
    <w:rsid w:val="00A012D8"/>
    <w:rsid w:val="00A031E3"/>
    <w:rsid w:val="00A12EBF"/>
    <w:rsid w:val="00A1542A"/>
    <w:rsid w:val="00A16C4C"/>
    <w:rsid w:val="00A17919"/>
    <w:rsid w:val="00A222DA"/>
    <w:rsid w:val="00A24BDE"/>
    <w:rsid w:val="00A3117C"/>
    <w:rsid w:val="00A35FF5"/>
    <w:rsid w:val="00A363A3"/>
    <w:rsid w:val="00A42884"/>
    <w:rsid w:val="00A4507B"/>
    <w:rsid w:val="00A45F77"/>
    <w:rsid w:val="00A5021A"/>
    <w:rsid w:val="00A50AB3"/>
    <w:rsid w:val="00A5190A"/>
    <w:rsid w:val="00A546E6"/>
    <w:rsid w:val="00A62AD5"/>
    <w:rsid w:val="00A650F0"/>
    <w:rsid w:val="00A712BE"/>
    <w:rsid w:val="00A72836"/>
    <w:rsid w:val="00A74B8F"/>
    <w:rsid w:val="00A817D7"/>
    <w:rsid w:val="00A858BC"/>
    <w:rsid w:val="00A87007"/>
    <w:rsid w:val="00A94033"/>
    <w:rsid w:val="00A94FC3"/>
    <w:rsid w:val="00A9640D"/>
    <w:rsid w:val="00AA0C00"/>
    <w:rsid w:val="00AA3353"/>
    <w:rsid w:val="00AA482F"/>
    <w:rsid w:val="00AA5814"/>
    <w:rsid w:val="00AA705F"/>
    <w:rsid w:val="00AB003E"/>
    <w:rsid w:val="00AB010A"/>
    <w:rsid w:val="00AB0875"/>
    <w:rsid w:val="00AB1371"/>
    <w:rsid w:val="00AB26A2"/>
    <w:rsid w:val="00AB3C48"/>
    <w:rsid w:val="00AB5199"/>
    <w:rsid w:val="00AC15DA"/>
    <w:rsid w:val="00AC1A3A"/>
    <w:rsid w:val="00AD528E"/>
    <w:rsid w:val="00AD704B"/>
    <w:rsid w:val="00AE117E"/>
    <w:rsid w:val="00AF0DAD"/>
    <w:rsid w:val="00AF4013"/>
    <w:rsid w:val="00AF437E"/>
    <w:rsid w:val="00B00D68"/>
    <w:rsid w:val="00B0375E"/>
    <w:rsid w:val="00B06ECF"/>
    <w:rsid w:val="00B12E1A"/>
    <w:rsid w:val="00B15704"/>
    <w:rsid w:val="00B212AD"/>
    <w:rsid w:val="00B278B6"/>
    <w:rsid w:val="00B31500"/>
    <w:rsid w:val="00B45331"/>
    <w:rsid w:val="00B45590"/>
    <w:rsid w:val="00B53932"/>
    <w:rsid w:val="00B5456A"/>
    <w:rsid w:val="00B54F6C"/>
    <w:rsid w:val="00B576BA"/>
    <w:rsid w:val="00B6203B"/>
    <w:rsid w:val="00B71B0D"/>
    <w:rsid w:val="00B7228E"/>
    <w:rsid w:val="00B7448C"/>
    <w:rsid w:val="00B74554"/>
    <w:rsid w:val="00B75521"/>
    <w:rsid w:val="00B80A81"/>
    <w:rsid w:val="00B83179"/>
    <w:rsid w:val="00B8374E"/>
    <w:rsid w:val="00B84B7D"/>
    <w:rsid w:val="00B84BEA"/>
    <w:rsid w:val="00B861D4"/>
    <w:rsid w:val="00B867CE"/>
    <w:rsid w:val="00B929A6"/>
    <w:rsid w:val="00B932FC"/>
    <w:rsid w:val="00B94E99"/>
    <w:rsid w:val="00BA4401"/>
    <w:rsid w:val="00BA5084"/>
    <w:rsid w:val="00BB3B4B"/>
    <w:rsid w:val="00BB5414"/>
    <w:rsid w:val="00BC20D8"/>
    <w:rsid w:val="00BC41B8"/>
    <w:rsid w:val="00BD09A9"/>
    <w:rsid w:val="00BD4575"/>
    <w:rsid w:val="00BD494E"/>
    <w:rsid w:val="00BD512B"/>
    <w:rsid w:val="00BD76F1"/>
    <w:rsid w:val="00BE0777"/>
    <w:rsid w:val="00BE17F8"/>
    <w:rsid w:val="00C079C9"/>
    <w:rsid w:val="00C11195"/>
    <w:rsid w:val="00C130FA"/>
    <w:rsid w:val="00C14D65"/>
    <w:rsid w:val="00C174A2"/>
    <w:rsid w:val="00C176A9"/>
    <w:rsid w:val="00C21109"/>
    <w:rsid w:val="00C218DA"/>
    <w:rsid w:val="00C23D5F"/>
    <w:rsid w:val="00C2767A"/>
    <w:rsid w:val="00C346AD"/>
    <w:rsid w:val="00C34C4E"/>
    <w:rsid w:val="00C3542F"/>
    <w:rsid w:val="00C368E5"/>
    <w:rsid w:val="00C36C07"/>
    <w:rsid w:val="00C412D0"/>
    <w:rsid w:val="00C41EF6"/>
    <w:rsid w:val="00C4281B"/>
    <w:rsid w:val="00C42FE4"/>
    <w:rsid w:val="00C5188F"/>
    <w:rsid w:val="00C51E1C"/>
    <w:rsid w:val="00C5352E"/>
    <w:rsid w:val="00C556EF"/>
    <w:rsid w:val="00C70BAA"/>
    <w:rsid w:val="00C70D31"/>
    <w:rsid w:val="00C71F22"/>
    <w:rsid w:val="00C75FE5"/>
    <w:rsid w:val="00C83BD8"/>
    <w:rsid w:val="00C843C2"/>
    <w:rsid w:val="00C85FBD"/>
    <w:rsid w:val="00C90D27"/>
    <w:rsid w:val="00C9256C"/>
    <w:rsid w:val="00C9506A"/>
    <w:rsid w:val="00C97F75"/>
    <w:rsid w:val="00CB0007"/>
    <w:rsid w:val="00CB006D"/>
    <w:rsid w:val="00CB16E7"/>
    <w:rsid w:val="00CB18AD"/>
    <w:rsid w:val="00CB34E9"/>
    <w:rsid w:val="00CB414F"/>
    <w:rsid w:val="00CC128A"/>
    <w:rsid w:val="00CC1432"/>
    <w:rsid w:val="00CC5934"/>
    <w:rsid w:val="00CC7564"/>
    <w:rsid w:val="00CD6B32"/>
    <w:rsid w:val="00CE2681"/>
    <w:rsid w:val="00CE41D1"/>
    <w:rsid w:val="00CE4D9F"/>
    <w:rsid w:val="00CE6C12"/>
    <w:rsid w:val="00CE76D7"/>
    <w:rsid w:val="00CF2CC0"/>
    <w:rsid w:val="00D0329B"/>
    <w:rsid w:val="00D04AC4"/>
    <w:rsid w:val="00D0569E"/>
    <w:rsid w:val="00D05F6B"/>
    <w:rsid w:val="00D10759"/>
    <w:rsid w:val="00D11455"/>
    <w:rsid w:val="00D117CC"/>
    <w:rsid w:val="00D1546C"/>
    <w:rsid w:val="00D16DD1"/>
    <w:rsid w:val="00D20B67"/>
    <w:rsid w:val="00D2319A"/>
    <w:rsid w:val="00D233F1"/>
    <w:rsid w:val="00D24F46"/>
    <w:rsid w:val="00D306B8"/>
    <w:rsid w:val="00D327F3"/>
    <w:rsid w:val="00D36257"/>
    <w:rsid w:val="00D407CF"/>
    <w:rsid w:val="00D437BB"/>
    <w:rsid w:val="00D4556F"/>
    <w:rsid w:val="00D526DB"/>
    <w:rsid w:val="00D545E3"/>
    <w:rsid w:val="00D5519C"/>
    <w:rsid w:val="00D56154"/>
    <w:rsid w:val="00D56921"/>
    <w:rsid w:val="00D600A5"/>
    <w:rsid w:val="00D663DE"/>
    <w:rsid w:val="00D66C11"/>
    <w:rsid w:val="00D72B2B"/>
    <w:rsid w:val="00D761EB"/>
    <w:rsid w:val="00D84E26"/>
    <w:rsid w:val="00D86F4B"/>
    <w:rsid w:val="00D909B1"/>
    <w:rsid w:val="00D93E2C"/>
    <w:rsid w:val="00D95C92"/>
    <w:rsid w:val="00D9602B"/>
    <w:rsid w:val="00DA00F2"/>
    <w:rsid w:val="00DA385E"/>
    <w:rsid w:val="00DA3E87"/>
    <w:rsid w:val="00DA4ACB"/>
    <w:rsid w:val="00DB06D1"/>
    <w:rsid w:val="00DB3AA4"/>
    <w:rsid w:val="00DB3C74"/>
    <w:rsid w:val="00DB4D02"/>
    <w:rsid w:val="00DC1F56"/>
    <w:rsid w:val="00DC37A9"/>
    <w:rsid w:val="00DD20CC"/>
    <w:rsid w:val="00DD3F25"/>
    <w:rsid w:val="00DD7F52"/>
    <w:rsid w:val="00DE185F"/>
    <w:rsid w:val="00DE2DCE"/>
    <w:rsid w:val="00DE4A82"/>
    <w:rsid w:val="00DE6E41"/>
    <w:rsid w:val="00DF110E"/>
    <w:rsid w:val="00DF147F"/>
    <w:rsid w:val="00DF14F7"/>
    <w:rsid w:val="00DF380D"/>
    <w:rsid w:val="00E01EF9"/>
    <w:rsid w:val="00E02DB4"/>
    <w:rsid w:val="00E06872"/>
    <w:rsid w:val="00E14325"/>
    <w:rsid w:val="00E2225A"/>
    <w:rsid w:val="00E257C7"/>
    <w:rsid w:val="00E26F4D"/>
    <w:rsid w:val="00E32247"/>
    <w:rsid w:val="00E37F13"/>
    <w:rsid w:val="00E47812"/>
    <w:rsid w:val="00E55081"/>
    <w:rsid w:val="00E56000"/>
    <w:rsid w:val="00E62E19"/>
    <w:rsid w:val="00E65D1B"/>
    <w:rsid w:val="00E65DC6"/>
    <w:rsid w:val="00E711BA"/>
    <w:rsid w:val="00E72500"/>
    <w:rsid w:val="00E7299B"/>
    <w:rsid w:val="00E7759F"/>
    <w:rsid w:val="00E77E40"/>
    <w:rsid w:val="00E84D6A"/>
    <w:rsid w:val="00E870FD"/>
    <w:rsid w:val="00E91CCC"/>
    <w:rsid w:val="00E92150"/>
    <w:rsid w:val="00E952EB"/>
    <w:rsid w:val="00EA343B"/>
    <w:rsid w:val="00EA52D8"/>
    <w:rsid w:val="00EA5914"/>
    <w:rsid w:val="00EC07B4"/>
    <w:rsid w:val="00EC0E8E"/>
    <w:rsid w:val="00EC2BFB"/>
    <w:rsid w:val="00ED18FB"/>
    <w:rsid w:val="00ED313A"/>
    <w:rsid w:val="00ED7D02"/>
    <w:rsid w:val="00ED7D2D"/>
    <w:rsid w:val="00EE1ECD"/>
    <w:rsid w:val="00EE3B78"/>
    <w:rsid w:val="00EE76D2"/>
    <w:rsid w:val="00EF0E64"/>
    <w:rsid w:val="00EF3EB0"/>
    <w:rsid w:val="00EF3F60"/>
    <w:rsid w:val="00EF7A23"/>
    <w:rsid w:val="00F019C4"/>
    <w:rsid w:val="00F039F8"/>
    <w:rsid w:val="00F069A7"/>
    <w:rsid w:val="00F10AA6"/>
    <w:rsid w:val="00F12563"/>
    <w:rsid w:val="00F20F62"/>
    <w:rsid w:val="00F21907"/>
    <w:rsid w:val="00F21BCC"/>
    <w:rsid w:val="00F21F80"/>
    <w:rsid w:val="00F24A03"/>
    <w:rsid w:val="00F255D2"/>
    <w:rsid w:val="00F30606"/>
    <w:rsid w:val="00F30F36"/>
    <w:rsid w:val="00F31D3A"/>
    <w:rsid w:val="00F433B8"/>
    <w:rsid w:val="00F51296"/>
    <w:rsid w:val="00F53432"/>
    <w:rsid w:val="00F53AA1"/>
    <w:rsid w:val="00F5618A"/>
    <w:rsid w:val="00F601D7"/>
    <w:rsid w:val="00F642A6"/>
    <w:rsid w:val="00F6495E"/>
    <w:rsid w:val="00F66520"/>
    <w:rsid w:val="00F73212"/>
    <w:rsid w:val="00F75AB7"/>
    <w:rsid w:val="00F85E1F"/>
    <w:rsid w:val="00F90EC5"/>
    <w:rsid w:val="00F91218"/>
    <w:rsid w:val="00F913C4"/>
    <w:rsid w:val="00F91BC8"/>
    <w:rsid w:val="00F95AA4"/>
    <w:rsid w:val="00F97667"/>
    <w:rsid w:val="00FA641B"/>
    <w:rsid w:val="00FB0C69"/>
    <w:rsid w:val="00FB2251"/>
    <w:rsid w:val="00FC528F"/>
    <w:rsid w:val="00FC5B0F"/>
    <w:rsid w:val="00FC6AEB"/>
    <w:rsid w:val="00FD2981"/>
    <w:rsid w:val="00FD3143"/>
    <w:rsid w:val="00FD468B"/>
    <w:rsid w:val="00FD5BAC"/>
    <w:rsid w:val="00FE1348"/>
    <w:rsid w:val="00FE49C9"/>
    <w:rsid w:val="00FE7D50"/>
    <w:rsid w:val="00FF4EDC"/>
    <w:rsid w:val="0C847CDC"/>
    <w:rsid w:val="1EF7BC1B"/>
    <w:rsid w:val="6B076EFC"/>
    <w:rsid w:val="75EFD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EB9B3"/>
  <w15:chartTrackingRefBased/>
  <w15:docId w15:val="{96A05B9A-8DA6-45A5-8A72-5225018D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utiger 45 Light" w:eastAsiaTheme="minorHAnsi" w:hAnsi="Frutiger 45 Light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98E"/>
    <w:pPr>
      <w:keepNext/>
      <w:keepLines/>
      <w:spacing w:before="240"/>
      <w:outlineLvl w:val="0"/>
    </w:pPr>
    <w:rPr>
      <w:rFonts w:eastAsiaTheme="majorEastAsia" w:cstheme="majorBidi"/>
      <w:b/>
      <w:color w:val="00204B"/>
      <w:sz w:val="2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2628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22628"/>
  </w:style>
  <w:style w:type="paragraph" w:styleId="Fuzeile">
    <w:name w:val="footer"/>
    <w:basedOn w:val="Standard"/>
    <w:link w:val="FuzeileZchn"/>
    <w:uiPriority w:val="99"/>
    <w:unhideWhenUsed/>
    <w:rsid w:val="004226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22628"/>
  </w:style>
  <w:style w:type="paragraph" w:styleId="Titel">
    <w:name w:val="Title"/>
    <w:basedOn w:val="Standard"/>
    <w:next w:val="Standard"/>
    <w:link w:val="TitelZchn"/>
    <w:uiPriority w:val="10"/>
    <w:qFormat/>
    <w:rsid w:val="0042262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2628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2628"/>
    <w:rPr>
      <w:rFonts w:eastAsiaTheme="majorEastAsia" w:cstheme="majorBidi"/>
      <w:color w:val="2E74B5" w:themeColor="accent1" w:themeShade="BF"/>
      <w:sz w:val="24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B198E"/>
    <w:rPr>
      <w:rFonts w:eastAsiaTheme="majorEastAsia" w:cstheme="majorBidi"/>
      <w:b/>
      <w:color w:val="00204B"/>
      <w:sz w:val="26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262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2628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422628"/>
    <w:rPr>
      <w:rFonts w:ascii="Frutiger 45 Light" w:hAnsi="Frutiger 45 Light"/>
      <w:i/>
      <w:iCs/>
      <w:color w:val="404040" w:themeColor="text1" w:themeTint="BF"/>
      <w:sz w:val="22"/>
    </w:rPr>
  </w:style>
  <w:style w:type="character" w:styleId="Hervorhebung">
    <w:name w:val="Emphasis"/>
    <w:basedOn w:val="Absatz-Standardschriftart"/>
    <w:uiPriority w:val="20"/>
    <w:qFormat/>
    <w:rsid w:val="00422628"/>
    <w:rPr>
      <w:rFonts w:ascii="Frutiger 45 Light" w:hAnsi="Frutiger 45 Light"/>
      <w:i/>
      <w:iCs/>
      <w:sz w:val="22"/>
    </w:rPr>
  </w:style>
  <w:style w:type="character" w:styleId="IntensiveHervorhebung">
    <w:name w:val="Intense Emphasis"/>
    <w:basedOn w:val="Absatz-Standardschriftart"/>
    <w:uiPriority w:val="21"/>
    <w:qFormat/>
    <w:rsid w:val="00422628"/>
    <w:rPr>
      <w:rFonts w:ascii="Frutiger 45 Light" w:hAnsi="Frutiger 45 Light"/>
      <w:i/>
      <w:iCs/>
      <w:color w:val="5B9BD5" w:themeColor="accent1"/>
      <w:sz w:val="22"/>
    </w:rPr>
  </w:style>
  <w:style w:type="paragraph" w:styleId="KeinLeerraum">
    <w:name w:val="No Spacing"/>
    <w:uiPriority w:val="1"/>
    <w:qFormat/>
    <w:rsid w:val="00CB18AD"/>
  </w:style>
  <w:style w:type="character" w:styleId="Kommentarzeichen">
    <w:name w:val="annotation reference"/>
    <w:basedOn w:val="Absatz-Standardschriftart"/>
    <w:uiPriority w:val="99"/>
    <w:semiHidden/>
    <w:unhideWhenUsed/>
    <w:rsid w:val="00781D0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81D0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81D0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81D0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81D0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81D05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81D05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3B2269"/>
    <w:rPr>
      <w:color w:val="808080"/>
    </w:rPr>
  </w:style>
  <w:style w:type="character" w:styleId="Fett">
    <w:name w:val="Strong"/>
    <w:basedOn w:val="Absatz-Standardschriftart"/>
    <w:uiPriority w:val="22"/>
    <w:qFormat/>
    <w:rsid w:val="003B2269"/>
    <w:rPr>
      <w:b/>
      <w:bCs/>
    </w:rPr>
  </w:style>
  <w:style w:type="paragraph" w:styleId="Listenabsatz">
    <w:name w:val="List Paragraph"/>
    <w:basedOn w:val="Standard"/>
    <w:uiPriority w:val="34"/>
    <w:qFormat/>
    <w:rsid w:val="002853A4"/>
    <w:pPr>
      <w:ind w:left="720"/>
      <w:contextualSpacing/>
    </w:pPr>
  </w:style>
  <w:style w:type="table" w:styleId="Tabellenraster">
    <w:name w:val="Table Grid"/>
    <w:basedOn w:val="NormaleTabelle"/>
    <w:uiPriority w:val="39"/>
    <w:rsid w:val="00AF4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atztitel">
    <w:name w:val="Absatztitel"/>
    <w:basedOn w:val="Standard"/>
    <w:link w:val="AbsatztitelZchn"/>
    <w:qFormat/>
    <w:rsid w:val="006468D5"/>
    <w:pPr>
      <w:spacing w:before="240" w:after="160"/>
    </w:pPr>
    <w:rPr>
      <w:color w:val="00204B"/>
    </w:rPr>
  </w:style>
  <w:style w:type="character" w:customStyle="1" w:styleId="AbsatztitelZchn">
    <w:name w:val="Absatztitel Zchn"/>
    <w:basedOn w:val="Absatz-Standardschriftart"/>
    <w:link w:val="Absatztitel"/>
    <w:rsid w:val="006468D5"/>
    <w:rPr>
      <w:color w:val="00204B"/>
    </w:rPr>
  </w:style>
  <w:style w:type="table" w:styleId="TabellemithellemGitternetz">
    <w:name w:val="Grid Table Light"/>
    <w:basedOn w:val="NormaleTabelle"/>
    <w:uiPriority w:val="40"/>
    <w:rsid w:val="00CE4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994A0A"/>
    <w:rPr>
      <w:color w:val="0563C1" w:themeColor="hyperlink"/>
      <w:u w:val="single"/>
    </w:rPr>
  </w:style>
  <w:style w:type="table" w:styleId="Gitternetztabelle1hellAkzent1">
    <w:name w:val="Grid Table 1 Light Accent 1"/>
    <w:basedOn w:val="NormaleTabelle"/>
    <w:uiPriority w:val="46"/>
    <w:rsid w:val="00116287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5dunkelAkzent1">
    <w:name w:val="Grid Table 5 Dark Accent 1"/>
    <w:basedOn w:val="NormaleTabelle"/>
    <w:uiPriority w:val="50"/>
    <w:rsid w:val="001162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833E7F"/>
    <w:rPr>
      <w:color w:val="605E5C"/>
      <w:shd w:val="clear" w:color="auto" w:fill="E1DFDD"/>
    </w:rPr>
  </w:style>
  <w:style w:type="paragraph" w:styleId="NurText">
    <w:name w:val="Plain Text"/>
    <w:basedOn w:val="Standard"/>
    <w:link w:val="NurTextZchn"/>
    <w:uiPriority w:val="99"/>
    <w:semiHidden/>
    <w:rsid w:val="00CB0007"/>
    <w:pPr>
      <w:spacing w:before="120" w:line="312" w:lineRule="auto"/>
      <w:jc w:val="both"/>
    </w:pPr>
    <w:rPr>
      <w:rFonts w:ascii="Courier New" w:eastAsia="Times New Roman" w:hAnsi="Courier New" w:cs="Times New Roman"/>
      <w:sz w:val="24"/>
      <w:szCs w:val="20"/>
      <w:lang w:eastAsia="de-DE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CB0007"/>
    <w:rPr>
      <w:rFonts w:ascii="Courier New" w:eastAsia="Times New Roman" w:hAnsi="Courier New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6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dith.Schmidt\Downloads\Vorlage_Materialeingabe_dunkelblau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VGIT -Virtualisierung und Green-IT</Abstract>
  <CompanyAddress/>
  <CompanyPhone>xx 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F5B8939F43434E9A7E5C84D965FB98" ma:contentTypeVersion="14" ma:contentTypeDescription="Ein neues Dokument erstellen." ma:contentTypeScope="" ma:versionID="cb1b2f4e65b36d7746a6d39e6383dd81">
  <xsd:schema xmlns:xsd="http://www.w3.org/2001/XMLSchema" xmlns:xs="http://www.w3.org/2001/XMLSchema" xmlns:p="http://schemas.microsoft.com/office/2006/metadata/properties" xmlns:ns2="ede1fd44-d48b-4acc-93a9-7232e348765c" xmlns:ns3="608bb3de-e057-44e8-a2c8-29502d9047a8" targetNamespace="http://schemas.microsoft.com/office/2006/metadata/properties" ma:root="true" ma:fieldsID="993ab7a15a3d16771fc42c1e2fdef604" ns2:_="" ns3:_="">
    <xsd:import namespace="ede1fd44-d48b-4acc-93a9-7232e348765c"/>
    <xsd:import namespace="608bb3de-e057-44e8-a2c8-29502d9047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1fd44-d48b-4acc-93a9-7232e34876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f7f7d9-06e0-4679-92c3-9fb107ffff72}" ma:internalName="TaxCatchAll" ma:showField="CatchAllData" ma:web="ede1fd44-d48b-4acc-93a9-7232e34876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bb3de-e057-44e8-a2c8-29502d904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9f0a14e0-267a-4aec-938c-d787320d6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e1fd44-d48b-4acc-93a9-7232e348765c">
      <UserInfo>
        <DisplayName/>
        <AccountId xsi:nil="true"/>
        <AccountType/>
      </UserInfo>
    </SharedWithUsers>
    <TaxCatchAll xmlns="ede1fd44-d48b-4acc-93a9-7232e348765c" xsi:nil="true"/>
    <lcf76f155ced4ddcb4097134ff3c332f xmlns="608bb3de-e057-44e8-a2c8-29502d9047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0B0EB0-870A-462B-97AB-D758D5FA91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464E76-E3E1-425F-83DF-EA6F90B7B6D5}"/>
</file>

<file path=customXml/itemProps4.xml><?xml version="1.0" encoding="utf-8"?>
<ds:datastoreItem xmlns:ds="http://schemas.openxmlformats.org/officeDocument/2006/customXml" ds:itemID="{4DBB7169-75BE-478B-8FEC-3427544636FD}"/>
</file>

<file path=customXml/itemProps5.xml><?xml version="1.0" encoding="utf-8"?>
<ds:datastoreItem xmlns:ds="http://schemas.openxmlformats.org/officeDocument/2006/customXml" ds:itemID="{BD587DE1-13D3-48BA-B96F-33F94FFCA11D}"/>
</file>

<file path=docProps/app.xml><?xml version="1.0" encoding="utf-8"?>
<Properties xmlns="http://schemas.openxmlformats.org/officeDocument/2006/extended-properties" xmlns:vt="http://schemas.openxmlformats.org/officeDocument/2006/docPropsVTypes">
  <Template>Vorlage_Materialeingabe_dunkelblau.dotm</Template>
  <TotalTime>0</TotalTime>
  <Pages>2</Pages>
  <Words>186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Aufgabe</vt:lpstr>
    </vt:vector>
  </TitlesOfParts>
  <Company>WBS TRAINING AG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</dc:title>
  <dc:subject>USV-Auswahl</dc:subject>
  <dc:creator>WBS TRAINING AG</dc:creator>
  <cp:keywords/>
  <dc:description>Thema</dc:description>
  <cp:lastModifiedBy>Maurizio Centineo</cp:lastModifiedBy>
  <cp:revision>530</cp:revision>
  <cp:lastPrinted>2020-11-23T10:58:00Z</cp:lastPrinted>
  <dcterms:created xsi:type="dcterms:W3CDTF">2021-02-17T15:32:00Z</dcterms:created>
  <dcterms:modified xsi:type="dcterms:W3CDTF">2024-01-31T16:48:00Z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0x010100F9F5B8939F43434E9A7E5C84D965FB98</vt:lpwstr>
  </property>
  <property fmtid="{D5CDD505-2E9C-101B-9397-08002B2CF9AE}" pid="3" name="Order">
    <vt:r8>124700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